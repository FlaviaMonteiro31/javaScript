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A9E" w:rsidRPr="00E72FB1" w:rsidRDefault="00751E61" w:rsidP="00890843">
      <w:pPr>
        <w:jc w:val="center"/>
        <w:rPr>
          <w:rFonts w:cs="Arial"/>
        </w:rPr>
        <w:sectPr w:rsidR="00437A9E" w:rsidRPr="00E72FB1" w:rsidSect="002D082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440" w:right="1440" w:bottom="1440" w:left="1440" w:header="720" w:footer="720" w:gutter="0"/>
          <w:cols w:space="720"/>
          <w:docGrid w:linePitch="272"/>
        </w:sectPr>
      </w:pPr>
      <w:r>
        <w:rPr>
          <w:rFonts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6845" cy="9531010"/>
                <wp:effectExtent l="0" t="0" r="0" b="0"/>
                <wp:wrapNone/>
                <wp:docPr id="2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6845" cy="9531010"/>
                          <a:chOff x="0" y="0"/>
                          <a:chExt cx="68762" cy="86788"/>
                        </a:xfrm>
                      </wpg:grpSpPr>
                      <wpg:grpSp>
                        <wpg:cNvPr id="22" name="Grupo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580" cy="86788"/>
                            <a:chOff x="0" y="0"/>
                            <a:chExt cx="68580" cy="86788"/>
                          </a:xfrm>
                        </wpg:grpSpPr>
                        <wps:wsp>
                          <wps:cNvPr id="23" name="Retângulo 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" cy="673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191B" w:rsidRDefault="00AA191B" w:rsidP="00104166"/>
                              <w:p w:rsidR="004E6544" w:rsidRDefault="004E6544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tângulo 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" cy="1005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195873"/>
                                </a:gs>
                                <a:gs pos="50000">
                                  <a:srgbClr val="257EA5"/>
                                </a:gs>
                                <a:gs pos="100000">
                                  <a:srgbClr val="FFFFFF"/>
                                </a:gs>
                              </a:gsLst>
                              <a:lin ang="2700000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191B" w:rsidRDefault="00AA191B" w:rsidP="0010416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" name="Grupo 8"/>
                          <wpg:cNvGrpSpPr>
                            <a:grpSpLocks/>
                          </wpg:cNvGrpSpPr>
                          <wpg:grpSpPr bwMode="auto">
                            <a:xfrm>
                              <a:off x="2674" y="2578"/>
                              <a:ext cx="20368" cy="21388"/>
                              <a:chOff x="2674" y="2578"/>
                              <a:chExt cx="5105" cy="5360"/>
                            </a:xfrm>
                          </wpg:grpSpPr>
                          <wps:wsp>
                            <wps:cNvPr id="28" name="Retângulo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74" y="2578"/>
                                <a:ext cx="4705" cy="486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195873"/>
                                  </a:gs>
                                  <a:gs pos="50000">
                                    <a:srgbClr val="257EA5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27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A191B" w:rsidRDefault="00AA191B" w:rsidP="0010416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Retângulo 1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2722" y="3733"/>
                                <a:ext cx="3021" cy="3117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195873"/>
                                  </a:gs>
                                  <a:gs pos="50000">
                                    <a:srgbClr val="257EA5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27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A191B" w:rsidRDefault="00AA191B" w:rsidP="0010416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Retângulo 13"/>
                            <wps:cNvSpPr>
                              <a:spLocks noChangeArrowheads="1"/>
                            </wps:cNvSpPr>
                            <wps:spPr bwMode="auto">
                              <a:xfrm rot="10800000">
                                <a:off x="3728" y="4822"/>
                                <a:ext cx="3020" cy="3117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195873"/>
                                  </a:gs>
                                  <a:gs pos="50000">
                                    <a:srgbClr val="257EA5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27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A191B" w:rsidRDefault="00AA191B" w:rsidP="0010416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1" name="Retângulo 9"/>
                          <wps:cNvSpPr>
                            <a:spLocks noChangeArrowheads="1"/>
                          </wps:cNvSpPr>
                          <wps:spPr bwMode="auto">
                            <a:xfrm>
                              <a:off x="990" y="86242"/>
                              <a:ext cx="66600" cy="546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195873"/>
                                </a:gs>
                                <a:gs pos="50000">
                                  <a:srgbClr val="257EA5"/>
                                </a:gs>
                                <a:gs pos="100000">
                                  <a:srgbClr val="FFFFFF"/>
                                </a:gs>
                              </a:gsLst>
                              <a:lin ang="2700000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191B" w:rsidRDefault="00AA191B" w:rsidP="0010416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25" t="41251" r="13562" b="1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9" y="36866"/>
                            <a:ext cx="67723" cy="39199"/>
                          </a:xfrm>
                          <a:prstGeom prst="rect">
                            <a:avLst/>
                          </a:prstGeom>
                          <a:noFill/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26" style="position:absolute;left:0;text-align:left;margin-left:-1in;margin-top:-1in;width:612.35pt;height:750.45pt;z-index:251658240" coordsize="68762,86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">
                <v:group id="Grupo 3" o:spid="_x0000_s1027" style="position:absolute;width:68580;height:86788" coordsize="68580,86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Retângulo 5" o:spid="_x0000_s1028" style="position:absolute;width:68580;height:67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x28IA&#10;AADbAAAADwAAAGRycy9kb3ducmV2LnhtbESPQYvCMBSE78L+h/AW9qapCnapRpGFFQ96sO7F26N5&#10;tsXmpSRRs//eCILHYWa+YRaraDpxI+dbywrGowwEcWV1y7WCv+Pv8BuED8gaO8uk4J88rJYfgwUW&#10;2t75QLcy1CJB2BeooAmhL6T0VUMG/cj2xMk7W2cwJOlqqR3eE9x0cpJlM2mw5bTQYE8/DVWX8moU&#10;yEu+q/azYHLsTjFuZD7el06pr8+4noMIFMM7/GpvtYLJFJ5f0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VHHbwgAAANsAAAAPAAAAAAAAAAAAAAAAAJgCAABkcnMvZG93&#10;bnJldi54bWxQSwUGAAAAAAQABAD1AAAAhwMAAAAA&#10;" stroked="f" strokeweight="2pt">
                    <v:stroke joinstyle="round"/>
                    <v:textbox>
                      <w:txbxContent>
                        <w:p w:rsidR="00AA191B" w:rsidRDefault="00AA191B" w:rsidP="00104166"/>
                        <w:p w:rsidR="004E6544" w:rsidRDefault="004E6544"/>
                      </w:txbxContent>
                    </v:textbox>
                  </v:rect>
                  <v:rect id="Retângulo 7" o:spid="_x0000_s1029" style="position:absolute;width:68580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7+cMA&#10;AADbAAAADwAAAGRycy9kb3ducmV2LnhtbESPQWvCQBSE74X+h+UVvNWNKS2SukqrFNtLIWrvj+wz&#10;Wcy+Ddk1G/+9WxA8DjPzDbNYjbYVA/XeOFYwm2YgiCunDdcKDvuv5zkIH5A1to5JwYU8rJaPDwss&#10;tItc0rALtUgQ9gUqaELoCil91ZBFP3UdcfKOrrcYkuxrqXuMCW5bmWfZm7RoOC002NG6oeq0O1sF&#10;v5/zIZp1LM1Puc9l3LzM8r+tUpOn8eMdRKAx3MO39rdWkL/C/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E7+cMAAADbAAAADwAAAAAAAAAAAAAAAACYAgAAZHJzL2Rv&#10;d25yZXYueG1sUEsFBgAAAAAEAAQA9QAAAIgDAAAAAA==&#10;" fillcolor="#195873" stroked="f" strokeweight="2pt">
                    <v:fill angle="45" colors="0 #195873;.5 #257ea5;1 white" focus="100%" type="gradient">
                      <o:fill v:ext="view" type="gradientUnscaled"/>
                    </v:fill>
                    <v:stroke joinstyle="round"/>
                    <v:textbox>
                      <w:txbxContent>
                        <w:p w:rsidR="00AA191B" w:rsidRDefault="00AA191B" w:rsidP="00104166"/>
                      </w:txbxContent>
                    </v:textbox>
                  </v:rect>
                  <v:group id="Grupo 8" o:spid="_x0000_s1030" style="position:absolute;left:2674;top:2578;width:20368;height:21388" coordorigin="2674,2578" coordsize="5105,5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rect id="Retângulo 11" o:spid="_x0000_s1031" style="position:absolute;left:3074;top:2578;width:4705;height:4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UZ8AA&#10;AADbAAAADwAAAGRycy9kb3ducmV2LnhtbERPyWrDMBC9F/IPYgK9NXJcKMGJbNqE0vZScJb7YE1s&#10;EWtkLMVy/746FHp8vH1XzbYXE43eOFawXmUgiBunDbcKzqf3pw0IH5A19o5JwQ95qMrFww4L7SLX&#10;NB1DK1II+wIVdCEMhZS+6ciiX7mBOHFXN1oMCY6t1CPGFG57mWfZi7RoODV0ONC+o+Z2vFsF32+b&#10;KZp9rM1XfcplPDyv88uHUo/L+XULItAc/sV/7k+tIE9j05f0A2T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CUZ8AAAADbAAAADwAAAAAAAAAAAAAAAACYAgAAZHJzL2Rvd25y&#10;ZXYueG1sUEsFBgAAAAAEAAQA9QAAAIUDAAAAAA==&#10;" fillcolor="#195873" stroked="f" strokeweight="2pt">
                      <v:fill angle="45" colors="0 #195873;.5 #257ea5;1 white" focus="100%" type="gradient">
                        <o:fill v:ext="view" type="gradientUnscaled"/>
                      </v:fill>
                      <v:stroke joinstyle="round"/>
                      <v:textbox>
                        <w:txbxContent>
                          <w:p w:rsidR="00AA191B" w:rsidRDefault="00AA191B" w:rsidP="00104166"/>
                        </w:txbxContent>
                      </v:textbox>
                    </v:rect>
                    <v:rect id="Retângulo 12" o:spid="_x0000_s1032" style="position:absolute;left:2722;top:3733;width:3021;height:311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Iv/8UA&#10;AADbAAAADwAAAGRycy9kb3ducmV2LnhtbESPT2vCQBTE7wW/w/IEb3UTD9KmrlKUQsGDNFGwt0f2&#10;5U/Nvg27q4nf3i0Uehxm5jfMajOaTtzI+daygnSegCAurW65VnAsPp5fQPiArLGzTAru5GGznjyt&#10;MNN24C+65aEWEcI+QwVNCH0mpS8bMujntieOXmWdwRClq6V2OES46eQiSZbSYMtxocGetg2Vl/xq&#10;FJzbXhbp8jLku6o4FPvq9OO+U6Vm0/H9DUSgMfyH/9qfWsHiFX6/xB8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i//xQAAANsAAAAPAAAAAAAAAAAAAAAAAJgCAABkcnMv&#10;ZG93bnJldi54bWxQSwUGAAAAAAQABAD1AAAAigMAAAAA&#10;" fillcolor="#195873" stroked="f" strokeweight="2pt">
                      <v:fill angle="45" colors="0 #195873;.5 #257ea5;1 white" focus="100%" type="gradient">
                        <o:fill v:ext="view" type="gradientUnscaled"/>
                      </v:fill>
                      <v:stroke joinstyle="round"/>
                      <v:textbox>
                        <w:txbxContent>
                          <w:p w:rsidR="00AA191B" w:rsidRDefault="00AA191B" w:rsidP="00104166"/>
                        </w:txbxContent>
                      </v:textbox>
                    </v:rect>
                    <v:rect id="Retângulo 13" o:spid="_x0000_s1033" style="position:absolute;left:3728;top:4822;width:3020;height:311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1+McAA&#10;AADbAAAADwAAAGRycy9kb3ducmV2LnhtbERPz2vCMBS+D/wfwhvsMmZqFZFqFHEMBE92w/OjeWvq&#10;mpfQZG39781B8Pjx/d7sRtuKnrrQOFYwm2YgiCunG64V/Hx/faxAhIissXVMCm4UYLedvGyw0G7g&#10;M/VlrEUK4VCgAhOjL6QMlSGLYeo8ceJ+XWcxJtjVUnc4pHDbyjzLltJiw6nBoKeDoeqv/LcK8nHV&#10;Lszwnl8+/cncsC/97HpQ6u113K9BRBrjU/xwH7WCeVqfvqQfIL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1+McAAAADbAAAADwAAAAAAAAAAAAAAAACYAgAAZHJzL2Rvd25y&#10;ZXYueG1sUEsFBgAAAAAEAAQA9QAAAIUDAAAAAA==&#10;" fillcolor="#195873" stroked="f" strokeweight="2pt">
                      <v:fill angle="45" colors="0 #195873;.5 #257ea5;1 white" focus="100%" type="gradient">
                        <o:fill v:ext="view" type="gradientUnscaled"/>
                      </v:fill>
                      <v:stroke joinstyle="round"/>
                      <v:textbox>
                        <w:txbxContent>
                          <w:p w:rsidR="00AA191B" w:rsidRDefault="00AA191B" w:rsidP="00104166"/>
                        </w:txbxContent>
                      </v:textbox>
                    </v:rect>
                  </v:group>
                  <v:rect id="Retângulo 9" o:spid="_x0000_s1034" style="position:absolute;left:990;top:86242;width:66600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OrJ8MA&#10;AADbAAAADwAAAGRycy9kb3ducmV2LnhtbESPwWrDMBBE74X+g9hCb41sB0pwo4QkpbS9BJyk98Xa&#10;2CLWyliq5f59FQjkOMzMG2a5nmwnRhq8cawgn2UgiGunDTcKTsePlwUIH5A1do5JwR95WK8eH5ZY&#10;ahe5ovEQGpEg7EtU0IbQl1L6uiWLfuZ64uSd3WAxJDk0Ug8YE9x2ssiyV2nRcFposaddS/Xl8GsV&#10;7LeLMZpdrMx3dSxkfJ/nxc+nUs9P0+YNRKAp3MO39pdWMM/h+iX9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OrJ8MAAADbAAAADwAAAAAAAAAAAAAAAACYAgAAZHJzL2Rv&#10;d25yZXYueG1sUEsFBgAAAAAEAAQA9QAAAIgDAAAAAA==&#10;" fillcolor="#195873" stroked="f" strokeweight="2pt">
                    <v:fill angle="45" colors="0 #195873;.5 #257ea5;1 white" focus="100%" type="gradient">
                      <o:fill v:ext="view" type="gradientUnscaled"/>
                    </v:fill>
                    <v:stroke joinstyle="round"/>
                    <v:textbox>
                      <w:txbxContent>
                        <w:p w:rsidR="00AA191B" w:rsidRDefault="00AA191B" w:rsidP="00104166"/>
                      </w:txbxContent>
                    </v:textbox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5" type="#_x0000_t75" style="position:absolute;left:1039;top:36866;width:67723;height:39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cm5TEAAAA2wAAAA8AAABkcnMvZG93bnJldi54bWxEj0FrwkAUhO8F/8PyhF6KbmygSHQVFUtT&#10;PBkVPD6yz2ww+zZkV03/fbcg9DjMzDfMfNnbRtyp87VjBZNxAoK4dLrmSsHx8DmagvABWWPjmBT8&#10;kIflYvAyx0y7B+/pXoRKRAj7DBWYENpMSl8asujHriWO3sV1FkOUXSV1h48It418T5IPabHmuGCw&#10;pY2h8lrcrIL8vKU15rttak7fuf/avBXr/qbU67BfzUAE6sN/+NnOtYI0hb8v8Qf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8cm5TEAAAA2wAAAA8AAAAAAAAAAAAAAAAA&#10;nwIAAGRycy9kb3ducmV2LnhtbFBLBQYAAAAABAAEAPcAAACQAwAAAAA=&#10;" fillcolor="#4f81bd">
                  <v:imagedata r:id="rId18" o:title="" croptop="27034f" cropbottom="7537f" cropleft="21381f" cropright="8888f"/>
                </v:shape>
              </v:group>
            </w:pict>
          </mc:Fallback>
        </mc:AlternateContent>
      </w: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>
                <wp:simplePos x="0" y="0"/>
                <wp:positionH relativeFrom="column">
                  <wp:posOffset>1802130</wp:posOffset>
                </wp:positionH>
                <wp:positionV relativeFrom="paragraph">
                  <wp:posOffset>247650</wp:posOffset>
                </wp:positionV>
                <wp:extent cx="4981575" cy="2362200"/>
                <wp:effectExtent l="0" t="0" r="0" b="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1575" cy="23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eastAsia="+mn-ea" w:cs="+mn-cs"/>
                                <w:b/>
                                <w:bCs/>
                                <w:color w:val="195873"/>
                                <w:kern w:val="24"/>
                                <w:sz w:val="56"/>
                                <w:szCs w:val="64"/>
                              </w:rPr>
                              <w:id w:val="1227560776"/>
                              <w:lock w:val="sdtContentLocked"/>
                              <w:placeholder>
                                <w:docPart w:val="CFC8447B53064CC78F5D12775D5E23F4"/>
                              </w:placeholder>
                              <w:text/>
                            </w:sdtPr>
                            <w:sdtEndPr/>
                            <w:sdtContent>
                              <w:p w:rsidR="00AA191B" w:rsidRPr="00C92D55" w:rsidRDefault="00AA191B" w:rsidP="00C92D55">
                                <w:pPr>
                                  <w:pStyle w:val="NormalWeb"/>
                                  <w:spacing w:before="120" w:beforeAutospacing="0" w:after="0" w:afterAutospacing="0"/>
                                  <w:rPr>
                                    <w:color w:val="195873"/>
                                  </w:rPr>
                                </w:pPr>
                                <w:r>
                                  <w:rPr>
                                    <w:rFonts w:eastAsia="+mn-ea" w:cs="+mn-cs"/>
                                    <w:b/>
                                    <w:bCs/>
                                    <w:color w:val="195873"/>
                                    <w:kern w:val="24"/>
                                    <w:sz w:val="56"/>
                                    <w:szCs w:val="64"/>
                                  </w:rPr>
                                  <w:t>RMS</w:t>
                                </w:r>
                                <w:r w:rsidRPr="00C92D55">
                                  <w:rPr>
                                    <w:rFonts w:eastAsia="+mn-ea" w:cs="+mn-cs"/>
                                    <w:b/>
                                    <w:bCs/>
                                    <w:color w:val="195873"/>
                                    <w:kern w:val="24"/>
                                    <w:sz w:val="56"/>
                                    <w:szCs w:val="64"/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eastAsia="+mn-ea" w:cs="+mn-cs"/>
                                    <w:b/>
                                    <w:bCs/>
                                    <w:color w:val="195873"/>
                                    <w:kern w:val="24"/>
                                    <w:sz w:val="56"/>
                                    <w:szCs w:val="64"/>
                                  </w:rPr>
                                  <w:t>Requisito Maestro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eastAsia="+mn-ea" w:cs="+mn-cs"/>
                                <w:color w:val="257EA5"/>
                                <w:kern w:val="24"/>
                                <w:sz w:val="44"/>
                                <w:szCs w:val="64"/>
                              </w:rPr>
                              <w:alias w:val="Nome do Sistema"/>
                              <w:tag w:val="Nome do Sistema"/>
                              <w:id w:val="-1264390207"/>
                              <w:lock w:val="sdtLocked"/>
                              <w:placeholder>
                                <w:docPart w:val="A54493A0784D412BA91018B0CFF6116D"/>
                              </w:placeholder>
                            </w:sdtPr>
                            <w:sdtEndPr/>
                            <w:sdtContent>
                              <w:p w:rsidR="00AA191B" w:rsidRDefault="00347274" w:rsidP="00A242A1">
                                <w:pPr>
                                  <w:pStyle w:val="NormalWeb"/>
                                  <w:spacing w:before="120" w:beforeAutospacing="0" w:after="0" w:afterAutospacing="0"/>
                                  <w:rPr>
                                    <w:rFonts w:eastAsia="+mn-ea" w:cs="+mn-cs"/>
                                    <w:color w:val="257EA5"/>
                                    <w:kern w:val="24"/>
                                    <w:sz w:val="44"/>
                                    <w:szCs w:val="64"/>
                                  </w:rPr>
                                </w:pPr>
                                <w:r>
                                  <w:rPr>
                                    <w:rFonts w:eastAsia="+mn-ea" w:cs="+mn-cs"/>
                                    <w:color w:val="257EA5"/>
                                    <w:kern w:val="24"/>
                                    <w:sz w:val="44"/>
                                    <w:szCs w:val="64"/>
                                  </w:rPr>
                                  <w:t>MASTERSAF</w:t>
                                </w:r>
                              </w:p>
                            </w:sdtContent>
                          </w:sdt>
                          <w:p w:rsidR="00AA191B" w:rsidRPr="00F36199" w:rsidRDefault="00C000C5" w:rsidP="00A242A1">
                            <w:pPr>
                              <w:pStyle w:val="NormalWeb"/>
                              <w:spacing w:before="120" w:beforeAutospacing="0" w:after="0" w:afterAutospacing="0"/>
                              <w:rPr>
                                <w:color w:val="257EA5"/>
                                <w:sz w:val="16"/>
                              </w:rPr>
                            </w:pPr>
                            <w:sdt>
                              <w:sdtPr>
                                <w:rPr>
                                  <w:rFonts w:eastAsia="+mn-ea" w:cs="+mn-cs"/>
                                  <w:color w:val="257EA5"/>
                                  <w:kern w:val="24"/>
                                  <w:sz w:val="44"/>
                                  <w:szCs w:val="44"/>
                                </w:rPr>
                                <w:alias w:val="Número da Demanda"/>
                                <w:tag w:val="Número da Demanda"/>
                                <w:id w:val="1227560777"/>
                                <w:lock w:val="sdtLocked"/>
                                <w:placeholder>
                                  <w:docPart w:val="CFC8447B53064CC78F5D12775D5E23F4"/>
                                </w:placeholder>
                                <w:text/>
                              </w:sdtPr>
                              <w:sdtEndPr/>
                              <w:sdtContent>
                                <w:r w:rsidR="00347274">
                                  <w:rPr>
                                    <w:rFonts w:eastAsia="+mn-ea" w:cs="+mn-cs"/>
                                    <w:color w:val="257EA5"/>
                                    <w:kern w:val="24"/>
                                    <w:sz w:val="44"/>
                                    <w:szCs w:val="44"/>
                                  </w:rPr>
                                  <w:t>API de Reprocessamento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rFonts w:eastAsia="+mn-ea" w:cs="+mn-cs"/>
                                  <w:color w:val="257EA5"/>
                                  <w:kern w:val="24"/>
                                  <w:sz w:val="44"/>
                                  <w:szCs w:val="44"/>
                                </w:rPr>
                                <w:alias w:val="Nome da Demanda"/>
                                <w:tag w:val="Nome da Demanda"/>
                                <w:id w:val="1227560778"/>
                                <w:lock w:val="sdtLocked"/>
                                <w:placeholder>
                                  <w:docPart w:val="CFC8447B53064CC78F5D12775D5E23F4"/>
                                </w:placeholder>
                                <w:text/>
                              </w:sdtPr>
                              <w:sdtEndPr/>
                              <w:sdtContent>
                                <w:r w:rsidR="00AA191B" w:rsidRPr="00702B6D">
                                  <w:rPr>
                                    <w:rFonts w:eastAsia="+mn-ea" w:cs="+mn-cs"/>
                                    <w:color w:val="257EA5"/>
                                    <w:kern w:val="24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="00347274">
                                  <w:rPr>
                                    <w:rFonts w:eastAsia="+mn-ea" w:cs="+mn-cs"/>
                                    <w:color w:val="257EA5"/>
                                    <w:kern w:val="24"/>
                                    <w:sz w:val="44"/>
                                    <w:szCs w:val="44"/>
                                  </w:rPr>
                                  <w:t>– V</w:t>
                                </w:r>
                                <w:r w:rsidR="00AA191B">
                                  <w:rPr>
                                    <w:rFonts w:eastAsia="+mn-ea" w:cs="+mn-cs"/>
                                    <w:color w:val="257EA5"/>
                                    <w:kern w:val="24"/>
                                    <w:sz w:val="44"/>
                                    <w:szCs w:val="44"/>
                                  </w:rPr>
                                  <w:t>1.0</w:t>
                                </w:r>
                              </w:sdtContent>
                            </w:sdt>
                          </w:p>
                          <w:p w:rsidR="00AA191B" w:rsidRPr="00C92D55" w:rsidRDefault="00AA191B" w:rsidP="00C92D55">
                            <w:pPr>
                              <w:spacing w:before="1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6" type="#_x0000_t202" style="position:absolute;left:0;text-align:left;margin-left:141.9pt;margin-top:19.5pt;width:392.25pt;height:18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" filled="f" stroked="f">
                <v:textbox>
                  <w:txbxContent>
                    <w:sdt>
                      <w:sdtPr>
                        <w:rPr>
                          <w:rFonts w:eastAsia="+mn-ea" w:cs="+mn-cs"/>
                          <w:b/>
                          <w:bCs/>
                          <w:color w:val="195873"/>
                          <w:kern w:val="24"/>
                          <w:sz w:val="56"/>
                          <w:szCs w:val="64"/>
                        </w:rPr>
                        <w:id w:val="1227560776"/>
                        <w:lock w:val="sdtContentLocked"/>
                        <w:placeholder>
                          <w:docPart w:val="CFC8447B53064CC78F5D12775D5E23F4"/>
                        </w:placeholder>
                        <w:text/>
                      </w:sdtPr>
                      <w:sdtEndPr/>
                      <w:sdtContent>
                        <w:p w:rsidR="00AA191B" w:rsidRPr="00C92D55" w:rsidRDefault="00AA191B" w:rsidP="00C92D55">
                          <w:pPr>
                            <w:pStyle w:val="NormalWeb"/>
                            <w:spacing w:before="120" w:beforeAutospacing="0" w:after="0" w:afterAutospacing="0"/>
                            <w:rPr>
                              <w:color w:val="195873"/>
                            </w:rPr>
                          </w:pP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 w:val="56"/>
                              <w:szCs w:val="64"/>
                            </w:rPr>
                            <w:t>RMS</w:t>
                          </w:r>
                          <w:r w:rsidRPr="00C92D55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 w:val="56"/>
                              <w:szCs w:val="64"/>
                            </w:rPr>
                            <w:t xml:space="preserve"> – </w:t>
                          </w: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 w:val="56"/>
                              <w:szCs w:val="64"/>
                            </w:rPr>
                            <w:t>Requisito Maestro</w:t>
                          </w:r>
                        </w:p>
                      </w:sdtContent>
                    </w:sdt>
                    <w:sdt>
                      <w:sdtPr>
                        <w:rPr>
                          <w:rFonts w:eastAsia="+mn-ea" w:cs="+mn-cs"/>
                          <w:color w:val="257EA5"/>
                          <w:kern w:val="24"/>
                          <w:sz w:val="44"/>
                          <w:szCs w:val="64"/>
                        </w:rPr>
                        <w:alias w:val="Nome do Sistema"/>
                        <w:tag w:val="Nome do Sistema"/>
                        <w:id w:val="-1264390207"/>
                        <w:lock w:val="sdtLocked"/>
                        <w:placeholder>
                          <w:docPart w:val="A54493A0784D412BA91018B0CFF6116D"/>
                        </w:placeholder>
                      </w:sdtPr>
                      <w:sdtEndPr/>
                      <w:sdtContent>
                        <w:p w:rsidR="00AA191B" w:rsidRDefault="00347274" w:rsidP="00A242A1">
                          <w:pPr>
                            <w:pStyle w:val="NormalWeb"/>
                            <w:spacing w:before="120" w:beforeAutospacing="0" w:after="0" w:afterAutospacing="0"/>
                            <w:rPr>
                              <w:rFonts w:eastAsia="+mn-ea" w:cs="+mn-cs"/>
                              <w:color w:val="257EA5"/>
                              <w:kern w:val="24"/>
                              <w:sz w:val="44"/>
                              <w:szCs w:val="64"/>
                            </w:rPr>
                          </w:pPr>
                          <w:r>
                            <w:rPr>
                              <w:rFonts w:eastAsia="+mn-ea" w:cs="+mn-cs"/>
                              <w:color w:val="257EA5"/>
                              <w:kern w:val="24"/>
                              <w:sz w:val="44"/>
                              <w:szCs w:val="64"/>
                            </w:rPr>
                            <w:t>MASTERSAF</w:t>
                          </w:r>
                        </w:p>
                      </w:sdtContent>
                    </w:sdt>
                    <w:p w:rsidR="00AA191B" w:rsidRPr="00F36199" w:rsidRDefault="00C000C5" w:rsidP="00A242A1">
                      <w:pPr>
                        <w:pStyle w:val="NormalWeb"/>
                        <w:spacing w:before="120" w:beforeAutospacing="0" w:after="0" w:afterAutospacing="0"/>
                        <w:rPr>
                          <w:color w:val="257EA5"/>
                          <w:sz w:val="16"/>
                        </w:rPr>
                      </w:pPr>
                      <w:sdt>
                        <w:sdtPr>
                          <w:rPr>
                            <w:rFonts w:eastAsia="+mn-ea" w:cs="+mn-cs"/>
                            <w:color w:val="257EA5"/>
                            <w:kern w:val="24"/>
                            <w:sz w:val="44"/>
                            <w:szCs w:val="44"/>
                          </w:rPr>
                          <w:alias w:val="Número da Demanda"/>
                          <w:tag w:val="Número da Demanda"/>
                          <w:id w:val="1227560777"/>
                          <w:lock w:val="sdtLocked"/>
                          <w:placeholder>
                            <w:docPart w:val="CFC8447B53064CC78F5D12775D5E23F4"/>
                          </w:placeholder>
                          <w:text/>
                        </w:sdtPr>
                        <w:sdtEndPr/>
                        <w:sdtContent>
                          <w:r w:rsidR="00347274">
                            <w:rPr>
                              <w:rFonts w:eastAsia="+mn-ea" w:cs="+mn-cs"/>
                              <w:color w:val="257EA5"/>
                              <w:kern w:val="24"/>
                              <w:sz w:val="44"/>
                              <w:szCs w:val="44"/>
                            </w:rPr>
                            <w:t>API de Reprocessamento</w:t>
                          </w:r>
                        </w:sdtContent>
                      </w:sdt>
                      <w:sdt>
                        <w:sdtPr>
                          <w:rPr>
                            <w:rFonts w:eastAsia="+mn-ea" w:cs="+mn-cs"/>
                            <w:color w:val="257EA5"/>
                            <w:kern w:val="24"/>
                            <w:sz w:val="44"/>
                            <w:szCs w:val="44"/>
                          </w:rPr>
                          <w:alias w:val="Nome da Demanda"/>
                          <w:tag w:val="Nome da Demanda"/>
                          <w:id w:val="1227560778"/>
                          <w:lock w:val="sdtLocked"/>
                          <w:placeholder>
                            <w:docPart w:val="CFC8447B53064CC78F5D12775D5E23F4"/>
                          </w:placeholder>
                          <w:text/>
                        </w:sdtPr>
                        <w:sdtEndPr/>
                        <w:sdtContent>
                          <w:r w:rsidR="00AA191B" w:rsidRPr="00702B6D">
                            <w:rPr>
                              <w:rFonts w:eastAsia="+mn-ea" w:cs="+mn-cs"/>
                              <w:color w:val="257EA5"/>
                              <w:kern w:val="24"/>
                              <w:sz w:val="44"/>
                              <w:szCs w:val="44"/>
                            </w:rPr>
                            <w:t xml:space="preserve"> </w:t>
                          </w:r>
                          <w:r w:rsidR="00347274">
                            <w:rPr>
                              <w:rFonts w:eastAsia="+mn-ea" w:cs="+mn-cs"/>
                              <w:color w:val="257EA5"/>
                              <w:kern w:val="24"/>
                              <w:sz w:val="44"/>
                              <w:szCs w:val="44"/>
                            </w:rPr>
                            <w:t>– V</w:t>
                          </w:r>
                          <w:r w:rsidR="00AA191B">
                            <w:rPr>
                              <w:rFonts w:eastAsia="+mn-ea" w:cs="+mn-cs"/>
                              <w:color w:val="257EA5"/>
                              <w:kern w:val="24"/>
                              <w:sz w:val="44"/>
                              <w:szCs w:val="44"/>
                            </w:rPr>
                            <w:t>1.0</w:t>
                          </w:r>
                        </w:sdtContent>
                      </w:sdt>
                    </w:p>
                    <w:p w:rsidR="00AA191B" w:rsidRPr="00C92D55" w:rsidRDefault="00AA191B" w:rsidP="00C92D55">
                      <w:pPr>
                        <w:spacing w:before="120"/>
                      </w:pPr>
                    </w:p>
                  </w:txbxContent>
                </v:textbox>
              </v:shape>
            </w:pict>
          </mc:Fallback>
        </mc:AlternateContent>
      </w:r>
      <w:r w:rsidR="004E6544">
        <w:rPr>
          <w:rFonts w:cs="Arial"/>
          <w:noProof/>
          <w:lang w:eastAsia="pt-BR"/>
        </w:rPr>
        <w:t>]</w:t>
      </w:r>
      <w:r w:rsidR="001F5E53">
        <w:rPr>
          <w:rFonts w:cs="Arial"/>
        </w:rPr>
        <w:t>b</w:t>
      </w:r>
    </w:p>
    <w:p w:rsidR="00890843" w:rsidRPr="00E72FB1" w:rsidRDefault="00890843" w:rsidP="00890843">
      <w:pPr>
        <w:rPr>
          <w:rFonts w:cs="Arial"/>
        </w:rPr>
      </w:pPr>
    </w:p>
    <w:tbl>
      <w:tblPr>
        <w:tblpPr w:leftFromText="141" w:rightFromText="141" w:vertAnchor="text" w:horzAnchor="margin" w:tblpY="86"/>
        <w:tblW w:w="14387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498"/>
        <w:gridCol w:w="8204"/>
        <w:gridCol w:w="3685"/>
      </w:tblGrid>
      <w:tr w:rsidR="00890843" w:rsidRPr="00E72FB1" w:rsidTr="007666B0">
        <w:trPr>
          <w:trHeight w:val="312"/>
        </w:trPr>
        <w:tc>
          <w:tcPr>
            <w:tcW w:w="14387" w:type="dxa"/>
            <w:gridSpan w:val="3"/>
            <w:shd w:val="clear" w:color="auto" w:fill="D9D9D9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IDENTIFICAÇÃO DA DEMANDA</w:t>
            </w:r>
          </w:p>
        </w:tc>
      </w:tr>
      <w:tr w:rsidR="00CF4568" w:rsidRPr="00E72FB1" w:rsidTr="00CF4568">
        <w:trPr>
          <w:trHeight w:val="312"/>
        </w:trPr>
        <w:tc>
          <w:tcPr>
            <w:tcW w:w="2498" w:type="dxa"/>
            <w:shd w:val="clear" w:color="auto" w:fill="F2F2F2"/>
            <w:vAlign w:val="center"/>
          </w:tcPr>
          <w:p w:rsidR="00CF4568" w:rsidRPr="00E72FB1" w:rsidRDefault="00CF4568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Código da Demanda</w:t>
            </w:r>
          </w:p>
        </w:tc>
        <w:tc>
          <w:tcPr>
            <w:tcW w:w="8204" w:type="dxa"/>
            <w:shd w:val="clear" w:color="auto" w:fill="F2F2F2"/>
            <w:vAlign w:val="center"/>
          </w:tcPr>
          <w:p w:rsidR="00CF4568" w:rsidRPr="00E72FB1" w:rsidRDefault="00CF4568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Nome da Demanda</w:t>
            </w:r>
          </w:p>
        </w:tc>
        <w:tc>
          <w:tcPr>
            <w:tcW w:w="3685" w:type="dxa"/>
            <w:shd w:val="clear" w:color="auto" w:fill="F2F2F2"/>
            <w:vAlign w:val="center"/>
          </w:tcPr>
          <w:p w:rsidR="00CF4568" w:rsidRPr="00E72FB1" w:rsidRDefault="00CF4568" w:rsidP="007666B0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Baseline RM</w:t>
            </w:r>
          </w:p>
        </w:tc>
      </w:tr>
      <w:tr w:rsidR="00CF4568" w:rsidRPr="00E72FB1" w:rsidTr="00CF4568">
        <w:trPr>
          <w:trHeight w:val="312"/>
        </w:trPr>
        <w:sdt>
          <w:sdtPr>
            <w:rPr>
              <w:rFonts w:cs="Arial"/>
              <w:i/>
            </w:rPr>
            <w:alias w:val="Número da Demanda"/>
            <w:tag w:val="nroDemanda"/>
            <w:id w:val="1227560779"/>
            <w:lock w:val="sdtLocked"/>
            <w:placeholder>
              <w:docPart w:val="E974C56B3EFE46F5B9FF3019F2623F85"/>
            </w:placeholder>
            <w:showingPlcHdr/>
            <w:text/>
          </w:sdtPr>
          <w:sdtEndPr/>
          <w:sdtContent>
            <w:tc>
              <w:tcPr>
                <w:tcW w:w="2498" w:type="dxa"/>
                <w:shd w:val="clear" w:color="auto" w:fill="auto"/>
                <w:vAlign w:val="center"/>
              </w:tcPr>
              <w:p w:rsidR="00CF4568" w:rsidRPr="00E72FB1" w:rsidRDefault="00D42325" w:rsidP="00D42325">
                <w:pPr>
                  <w:rPr>
                    <w:rFonts w:cs="Arial"/>
                    <w:i/>
                  </w:rPr>
                </w:pPr>
                <w:r w:rsidRPr="00BF1728">
                  <w:rPr>
                    <w:rStyle w:val="TextodoEspaoReservado"/>
                  </w:rPr>
                  <w:t>Clique aqui para digitar texto.</w:t>
                </w:r>
              </w:p>
            </w:tc>
          </w:sdtContent>
        </w:sdt>
        <w:sdt>
          <w:sdtPr>
            <w:rPr>
              <w:rFonts w:cs="Arial"/>
              <w:i/>
              <w:color w:val="000000" w:themeColor="text1"/>
            </w:rPr>
            <w:alias w:val="Nome da Demanda"/>
            <w:tag w:val="nmDemanda"/>
            <w:id w:val="1227560781"/>
            <w:lock w:val="sdtLocked"/>
            <w:placeholder>
              <w:docPart w:val="F79D28872A334585A1FBC33838C000BE"/>
            </w:placeholder>
            <w:text/>
          </w:sdtPr>
          <w:sdtEndPr/>
          <w:sdtContent>
            <w:tc>
              <w:tcPr>
                <w:tcW w:w="8204" w:type="dxa"/>
                <w:shd w:val="clear" w:color="auto" w:fill="auto"/>
                <w:vAlign w:val="center"/>
              </w:tcPr>
              <w:p w:rsidR="00CF4568" w:rsidRPr="00F20BBD" w:rsidRDefault="00752F41" w:rsidP="00D42325">
                <w:pPr>
                  <w:jc w:val="center"/>
                  <w:rPr>
                    <w:rFonts w:cs="Arial"/>
                    <w:i/>
                    <w:color w:val="000000" w:themeColor="text1"/>
                  </w:rPr>
                </w:pPr>
                <w:r w:rsidRPr="00752F41">
                  <w:rPr>
                    <w:rFonts w:cs="Arial"/>
                    <w:i/>
                    <w:color w:val="000000" w:themeColor="text1"/>
                  </w:rPr>
                  <w:t xml:space="preserve">  </w:t>
                </w:r>
                <w:r w:rsidR="00D42325">
                  <w:rPr>
                    <w:rFonts w:cs="Arial"/>
                    <w:i/>
                    <w:color w:val="000000" w:themeColor="text1"/>
                  </w:rPr>
                  <w:t xml:space="preserve">API de reprocessamento </w:t>
                </w:r>
                <w:proofErr w:type="spellStart"/>
                <w:r w:rsidR="00D42325">
                  <w:rPr>
                    <w:rFonts w:cs="Arial"/>
                    <w:i/>
                    <w:color w:val="000000" w:themeColor="text1"/>
                  </w:rPr>
                  <w:t>Mastersaf</w:t>
                </w:r>
                <w:proofErr w:type="spellEnd"/>
              </w:p>
            </w:tc>
          </w:sdtContent>
        </w:sdt>
        <w:tc>
          <w:tcPr>
            <w:tcW w:w="3685" w:type="dxa"/>
            <w:shd w:val="clear" w:color="auto" w:fill="auto"/>
            <w:vAlign w:val="center"/>
          </w:tcPr>
          <w:p w:rsidR="00CF4568" w:rsidRPr="00E72FB1" w:rsidRDefault="00A43C36" w:rsidP="004C7C26">
            <w:pPr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0</w:t>
            </w:r>
          </w:p>
        </w:tc>
      </w:tr>
    </w:tbl>
    <w:p w:rsidR="00280C3F" w:rsidRPr="00E72FB1" w:rsidRDefault="00280C3F" w:rsidP="00890843">
      <w:pPr>
        <w:rPr>
          <w:rFonts w:cs="Arial"/>
        </w:rPr>
      </w:pPr>
    </w:p>
    <w:tbl>
      <w:tblPr>
        <w:tblpPr w:leftFromText="141" w:rightFromText="141" w:vertAnchor="text" w:horzAnchor="margin" w:tblpY="86"/>
        <w:tblW w:w="14387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488"/>
        <w:gridCol w:w="1134"/>
        <w:gridCol w:w="2835"/>
        <w:gridCol w:w="4394"/>
        <w:gridCol w:w="4536"/>
      </w:tblGrid>
      <w:tr w:rsidR="00890843" w:rsidRPr="00E72FB1" w:rsidTr="007666B0">
        <w:trPr>
          <w:trHeight w:val="312"/>
        </w:trPr>
        <w:tc>
          <w:tcPr>
            <w:tcW w:w="14387" w:type="dxa"/>
            <w:gridSpan w:val="5"/>
            <w:shd w:val="clear" w:color="auto" w:fill="D9D9D9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HISTÓRICO DE ELABORAÇÃO</w:t>
            </w:r>
          </w:p>
        </w:tc>
      </w:tr>
      <w:tr w:rsidR="007666B0" w:rsidRPr="00E72FB1" w:rsidTr="007666B0">
        <w:trPr>
          <w:trHeight w:val="312"/>
        </w:trPr>
        <w:tc>
          <w:tcPr>
            <w:tcW w:w="1488" w:type="dxa"/>
            <w:shd w:val="clear" w:color="auto" w:fill="F2F2F2"/>
            <w:vAlign w:val="center"/>
          </w:tcPr>
          <w:p w:rsidR="007666B0" w:rsidRPr="00E72FB1" w:rsidRDefault="007666B0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Data</w:t>
            </w:r>
          </w:p>
        </w:tc>
        <w:tc>
          <w:tcPr>
            <w:tcW w:w="1134" w:type="dxa"/>
            <w:shd w:val="clear" w:color="auto" w:fill="F2F2F2"/>
            <w:vAlign w:val="center"/>
          </w:tcPr>
          <w:p w:rsidR="007666B0" w:rsidRPr="00E72FB1" w:rsidRDefault="007666B0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Versão</w:t>
            </w:r>
          </w:p>
        </w:tc>
        <w:tc>
          <w:tcPr>
            <w:tcW w:w="2835" w:type="dxa"/>
            <w:shd w:val="clear" w:color="auto" w:fill="F2F2F2"/>
            <w:vAlign w:val="center"/>
          </w:tcPr>
          <w:p w:rsidR="007666B0" w:rsidRPr="00E72FB1" w:rsidRDefault="007666B0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Motivo</w:t>
            </w:r>
          </w:p>
        </w:tc>
        <w:tc>
          <w:tcPr>
            <w:tcW w:w="4394" w:type="dxa"/>
            <w:shd w:val="clear" w:color="auto" w:fill="F2F2F2"/>
            <w:vAlign w:val="center"/>
          </w:tcPr>
          <w:p w:rsidR="007666B0" w:rsidRPr="00E72FB1" w:rsidRDefault="007666B0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Autor</w:t>
            </w:r>
          </w:p>
        </w:tc>
        <w:tc>
          <w:tcPr>
            <w:tcW w:w="4536" w:type="dxa"/>
            <w:shd w:val="clear" w:color="auto" w:fill="F2F2F2"/>
            <w:vAlign w:val="center"/>
          </w:tcPr>
          <w:p w:rsidR="007666B0" w:rsidRPr="00E72FB1" w:rsidRDefault="007666B0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Descrição da Alteração</w:t>
            </w:r>
          </w:p>
        </w:tc>
      </w:tr>
      <w:tr w:rsidR="007666B0" w:rsidRPr="00E72FB1" w:rsidTr="007666B0">
        <w:trPr>
          <w:trHeight w:val="312"/>
        </w:trPr>
        <w:tc>
          <w:tcPr>
            <w:tcW w:w="1488" w:type="dxa"/>
            <w:shd w:val="clear" w:color="auto" w:fill="auto"/>
            <w:vAlign w:val="center"/>
          </w:tcPr>
          <w:p w:rsidR="007666B0" w:rsidRPr="00E72FB1" w:rsidRDefault="00D42325" w:rsidP="00D42325">
            <w:pPr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06/05</w:t>
            </w:r>
            <w:r w:rsidR="00D67CBF">
              <w:rPr>
                <w:rFonts w:cs="Arial"/>
                <w:i/>
              </w:rPr>
              <w:t>/201</w:t>
            </w:r>
            <w:r w:rsidR="00AA191B">
              <w:rPr>
                <w:rFonts w:cs="Arial"/>
                <w:i/>
              </w:rPr>
              <w:t>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7666B0" w:rsidRPr="00E72FB1" w:rsidRDefault="00BA596C" w:rsidP="007666B0">
            <w:pPr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0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7666B0" w:rsidRPr="00E72FB1" w:rsidRDefault="00BA596C" w:rsidP="007666B0">
            <w:pPr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Criação do documento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7666B0" w:rsidRPr="00E72FB1" w:rsidRDefault="00D42325" w:rsidP="00D42325">
            <w:pPr>
              <w:rPr>
                <w:rFonts w:cs="Arial"/>
                <w:i/>
              </w:rPr>
            </w:pPr>
            <w:r>
              <w:rPr>
                <w:rFonts w:cs="Arial"/>
                <w:i/>
              </w:rPr>
              <w:t>Flávia Alves Monteiro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7666B0" w:rsidRPr="00E72FB1" w:rsidRDefault="00BA596C" w:rsidP="007666B0">
            <w:pPr>
              <w:jc w:val="center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Versão inicial do documento</w:t>
            </w:r>
            <w:bookmarkStart w:id="0" w:name="_GoBack"/>
            <w:bookmarkEnd w:id="0"/>
          </w:p>
        </w:tc>
      </w:tr>
    </w:tbl>
    <w:p w:rsidR="00890843" w:rsidRPr="00E72FB1" w:rsidRDefault="00890843" w:rsidP="00890843">
      <w:pPr>
        <w:rPr>
          <w:rFonts w:cs="Arial"/>
        </w:rPr>
      </w:pPr>
      <w:bookmarkStart w:id="1" w:name="_MON_1424853900"/>
      <w:bookmarkStart w:id="2" w:name="_MON_1424853906"/>
      <w:bookmarkStart w:id="3" w:name="_MON_1424852463"/>
      <w:bookmarkEnd w:id="1"/>
      <w:bookmarkEnd w:id="2"/>
      <w:bookmarkEnd w:id="3"/>
    </w:p>
    <w:tbl>
      <w:tblPr>
        <w:tblpPr w:leftFromText="141" w:rightFromText="141" w:vertAnchor="text" w:horzAnchor="margin" w:tblpY="86"/>
        <w:tblW w:w="14387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3614"/>
        <w:gridCol w:w="992"/>
        <w:gridCol w:w="1276"/>
        <w:gridCol w:w="3402"/>
        <w:gridCol w:w="3402"/>
        <w:gridCol w:w="1701"/>
      </w:tblGrid>
      <w:tr w:rsidR="00890843" w:rsidRPr="00E72FB1" w:rsidTr="007666B0">
        <w:trPr>
          <w:trHeight w:val="312"/>
        </w:trPr>
        <w:tc>
          <w:tcPr>
            <w:tcW w:w="14387" w:type="dxa"/>
            <w:gridSpan w:val="6"/>
            <w:shd w:val="clear" w:color="auto" w:fill="D9D9D9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ENVOLVIDOS</w:t>
            </w:r>
          </w:p>
        </w:tc>
      </w:tr>
      <w:tr w:rsidR="00890843" w:rsidRPr="00E72FB1" w:rsidTr="007666B0">
        <w:trPr>
          <w:trHeight w:val="312"/>
        </w:trPr>
        <w:tc>
          <w:tcPr>
            <w:tcW w:w="3614" w:type="dxa"/>
            <w:shd w:val="clear" w:color="auto" w:fill="F2F2F2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Nome Completo</w:t>
            </w:r>
          </w:p>
        </w:tc>
        <w:tc>
          <w:tcPr>
            <w:tcW w:w="992" w:type="dxa"/>
            <w:shd w:val="clear" w:color="auto" w:fill="F2F2F2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iCs/>
                <w:snapToGrid w:val="0"/>
              </w:rPr>
            </w:pPr>
            <w:r w:rsidRPr="00E72FB1">
              <w:rPr>
                <w:rFonts w:cs="Arial"/>
                <w:b/>
              </w:rPr>
              <w:t>Área</w:t>
            </w:r>
          </w:p>
        </w:tc>
        <w:tc>
          <w:tcPr>
            <w:tcW w:w="1276" w:type="dxa"/>
            <w:shd w:val="clear" w:color="auto" w:fill="F2F2F2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Papel</w:t>
            </w:r>
          </w:p>
        </w:tc>
        <w:tc>
          <w:tcPr>
            <w:tcW w:w="3402" w:type="dxa"/>
            <w:shd w:val="clear" w:color="auto" w:fill="F2F2F2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Responsabilidade</w:t>
            </w:r>
          </w:p>
        </w:tc>
        <w:tc>
          <w:tcPr>
            <w:tcW w:w="3402" w:type="dxa"/>
            <w:shd w:val="clear" w:color="auto" w:fill="F2F2F2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Email</w:t>
            </w:r>
          </w:p>
        </w:tc>
        <w:tc>
          <w:tcPr>
            <w:tcW w:w="1701" w:type="dxa"/>
            <w:shd w:val="clear" w:color="auto" w:fill="F2F2F2"/>
            <w:vAlign w:val="center"/>
          </w:tcPr>
          <w:p w:rsidR="00890843" w:rsidRPr="00E72FB1" w:rsidRDefault="00890843" w:rsidP="007666B0">
            <w:pPr>
              <w:jc w:val="center"/>
              <w:rPr>
                <w:rFonts w:cs="Arial"/>
                <w:b/>
              </w:rPr>
            </w:pPr>
            <w:r w:rsidRPr="00E72FB1">
              <w:rPr>
                <w:rFonts w:cs="Arial"/>
                <w:b/>
              </w:rPr>
              <w:t>Telefone</w:t>
            </w:r>
          </w:p>
        </w:tc>
      </w:tr>
      <w:tr w:rsidR="008F6CA3" w:rsidRPr="00E72FB1" w:rsidTr="007666B0">
        <w:trPr>
          <w:trHeight w:val="312"/>
        </w:trPr>
        <w:tc>
          <w:tcPr>
            <w:tcW w:w="3614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</w:tr>
      <w:tr w:rsidR="008F6CA3" w:rsidRPr="00E72FB1" w:rsidTr="007666B0">
        <w:trPr>
          <w:trHeight w:val="312"/>
        </w:trPr>
        <w:tc>
          <w:tcPr>
            <w:tcW w:w="3614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</w:tr>
      <w:tr w:rsidR="008F6CA3" w:rsidRPr="00E72FB1" w:rsidTr="007666B0">
        <w:trPr>
          <w:trHeight w:val="312"/>
        </w:trPr>
        <w:tc>
          <w:tcPr>
            <w:tcW w:w="3614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</w:tr>
      <w:tr w:rsidR="008F6CA3" w:rsidRPr="00E72FB1" w:rsidTr="007666B0">
        <w:trPr>
          <w:trHeight w:val="312"/>
        </w:trPr>
        <w:tc>
          <w:tcPr>
            <w:tcW w:w="3614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</w:tr>
      <w:tr w:rsidR="008F6CA3" w:rsidRPr="00E72FB1" w:rsidTr="007666B0">
        <w:trPr>
          <w:trHeight w:val="312"/>
        </w:trPr>
        <w:tc>
          <w:tcPr>
            <w:tcW w:w="3614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F6CA3" w:rsidRPr="00E72FB1" w:rsidRDefault="008F6CA3" w:rsidP="008F6CA3">
            <w:pPr>
              <w:jc w:val="center"/>
              <w:rPr>
                <w:rFonts w:cs="Arial"/>
                <w:i/>
              </w:rPr>
            </w:pPr>
          </w:p>
        </w:tc>
      </w:tr>
    </w:tbl>
    <w:p w:rsidR="000A7B04" w:rsidRDefault="000A7B04" w:rsidP="00AD2163">
      <w:pPr>
        <w:spacing w:after="120"/>
        <w:rPr>
          <w:rFonts w:cs="Arial"/>
        </w:rPr>
      </w:pPr>
    </w:p>
    <w:p w:rsidR="00AD2163" w:rsidRDefault="00AD2163" w:rsidP="008A42CF">
      <w:pPr>
        <w:jc w:val="right"/>
        <w:rPr>
          <w:rFonts w:cs="Arial"/>
        </w:rPr>
      </w:pPr>
    </w:p>
    <w:p w:rsidR="00AD2163" w:rsidRDefault="00AD2163" w:rsidP="00AD2163">
      <w:pPr>
        <w:tabs>
          <w:tab w:val="left" w:pos="1725"/>
        </w:tabs>
        <w:rPr>
          <w:rFonts w:cs="Arial"/>
        </w:rPr>
      </w:pPr>
    </w:p>
    <w:p w:rsidR="006A156E" w:rsidRPr="00AD2163" w:rsidRDefault="006A156E" w:rsidP="00AD2163">
      <w:pPr>
        <w:rPr>
          <w:rFonts w:cs="Arial"/>
        </w:rPr>
        <w:sectPr w:rsidR="006A156E" w:rsidRPr="00AD2163" w:rsidSect="00AD2163">
          <w:headerReference w:type="default" r:id="rId19"/>
          <w:pgSz w:w="16839" w:h="11907" w:orient="landscape" w:code="9"/>
          <w:pgMar w:top="1418" w:right="1417" w:bottom="1560" w:left="1417" w:header="720" w:footer="130" w:gutter="0"/>
          <w:cols w:space="720"/>
          <w:docGrid w:linePitch="272"/>
        </w:sectPr>
      </w:pPr>
    </w:p>
    <w:p w:rsidR="00C852C0" w:rsidRPr="00E72FB1" w:rsidRDefault="00C852C0" w:rsidP="001837A8">
      <w:pPr>
        <w:spacing w:before="360"/>
        <w:rPr>
          <w:rFonts w:cs="Arial"/>
          <w:b/>
          <w:bCs/>
          <w:caps/>
          <w:sz w:val="28"/>
          <w:szCs w:val="28"/>
        </w:rPr>
      </w:pPr>
      <w:r w:rsidRPr="00E72FB1">
        <w:rPr>
          <w:rFonts w:cs="Arial"/>
          <w:b/>
          <w:bCs/>
          <w:caps/>
          <w:sz w:val="28"/>
          <w:szCs w:val="28"/>
        </w:rPr>
        <w:lastRenderedPageBreak/>
        <w:t>Índice</w:t>
      </w:r>
      <w:r w:rsidR="001837A8" w:rsidRPr="00E72FB1">
        <w:rPr>
          <w:rFonts w:cs="Arial"/>
          <w:b/>
          <w:bCs/>
          <w:caps/>
          <w:sz w:val="28"/>
          <w:szCs w:val="28"/>
        </w:rPr>
        <w:tab/>
      </w:r>
    </w:p>
    <w:p w:rsidR="00676FB5" w:rsidRDefault="00FC4E9A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 w:rsidRPr="00E72FB1">
        <w:rPr>
          <w:rFonts w:cs="Arial"/>
          <w:sz w:val="24"/>
          <w:szCs w:val="24"/>
        </w:rPr>
        <w:fldChar w:fldCharType="begin"/>
      </w:r>
      <w:r w:rsidR="006B737C" w:rsidRPr="00E72FB1">
        <w:rPr>
          <w:rFonts w:cs="Arial"/>
          <w:sz w:val="24"/>
          <w:szCs w:val="24"/>
        </w:rPr>
        <w:instrText xml:space="preserve"> TOC \o "1-3" \h \z \u </w:instrText>
      </w:r>
      <w:r w:rsidRPr="00E72FB1">
        <w:rPr>
          <w:rFonts w:cs="Arial"/>
          <w:sz w:val="24"/>
          <w:szCs w:val="24"/>
        </w:rPr>
        <w:fldChar w:fldCharType="separate"/>
      </w:r>
      <w:hyperlink w:anchor="_Toc483320752" w:history="1">
        <w:r w:rsidR="00676FB5" w:rsidRPr="00A0494A">
          <w:rPr>
            <w:rStyle w:val="Hyperlink"/>
            <w:rFonts w:cs="Arial"/>
            <w:noProof/>
          </w:rPr>
          <w:t>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Escopo da demanda para o sistema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_Toc483320752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3" w:history="1">
        <w:r w:rsidR="00676FB5" w:rsidRPr="00A0494A">
          <w:rPr>
            <w:rStyle w:val="Hyperlink"/>
            <w:rFonts w:cs="Arial"/>
            <w:noProof/>
          </w:rPr>
          <w:t>1.1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Descrição dos elementos do escopo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_Toc483320753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4" w:history="1">
        <w:r w:rsidR="00676FB5" w:rsidRPr="00A0494A">
          <w:rPr>
            <w:rStyle w:val="Hyperlink"/>
            <w:rFonts w:cs="Arial"/>
            <w:noProof/>
          </w:rPr>
          <w:t>1.2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Descrição dos elementos fora do escopo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_Toc483320754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5" w:history="1">
        <w:r w:rsidR="00676FB5" w:rsidRPr="00A0494A">
          <w:rPr>
            <w:rStyle w:val="Hyperlink"/>
            <w:rFonts w:cs="Arial"/>
            <w:noProof/>
          </w:rPr>
          <w:t>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Restrições, Premissas e Riscos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_Toc483320755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6" w:history="1">
        <w:r w:rsidR="00676FB5" w:rsidRPr="00A0494A">
          <w:rPr>
            <w:rStyle w:val="Hyperlink"/>
            <w:rFonts w:cs="Arial"/>
            <w:noProof/>
          </w:rPr>
          <w:t>2.1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Restrições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_Toc483320756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7" w:history="1">
        <w:r w:rsidR="00676FB5" w:rsidRPr="00A0494A">
          <w:rPr>
            <w:rStyle w:val="Hyperlink"/>
            <w:rFonts w:cs="Arial"/>
            <w:noProof/>
          </w:rPr>
          <w:t>2.2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Premissas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_Toc483320757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8" w:history="1">
        <w:r w:rsidR="00676FB5" w:rsidRPr="00A0494A">
          <w:rPr>
            <w:rStyle w:val="Hyperlink"/>
            <w:rFonts w:cs="Arial"/>
            <w:noProof/>
          </w:rPr>
          <w:t>2.3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Riscos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_Toc483320758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4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59" w:history="1">
        <w:r w:rsidR="00676FB5" w:rsidRPr="00A0494A">
          <w:rPr>
            <w:rStyle w:val="Hyperlink"/>
            <w:rFonts w:cs="Arial"/>
            <w:noProof/>
          </w:rPr>
          <w:t>3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Requisitos Funcionais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_Toc483320759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5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0" w:history="1">
        <w:r w:rsidR="00676FB5" w:rsidRPr="00A0494A">
          <w:rPr>
            <w:rStyle w:val="Hyperlink"/>
            <w:noProof/>
          </w:rPr>
          <w:t>RF1.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– Alteração do processo/interface ManterPessoa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_Toc483320760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5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1" w:history="1">
        <w:r w:rsidR="00676FB5" w:rsidRPr="00A0494A">
          <w:rPr>
            <w:rStyle w:val="Hyperlink"/>
            <w:noProof/>
          </w:rPr>
          <w:t>RF2.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– Alteração do Processo/ Interface ManterProduto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_Toc483320761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2" w:history="1">
        <w:r w:rsidR="00676FB5" w:rsidRPr="00A0494A">
          <w:rPr>
            <w:rStyle w:val="Hyperlink"/>
            <w:noProof/>
          </w:rPr>
          <w:t>Descrição Funcional: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_Toc483320762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3" w:history="1">
        <w:r w:rsidR="00676FB5" w:rsidRPr="00A0494A">
          <w:rPr>
            <w:rStyle w:val="Hyperlink"/>
            <w:rFonts w:cs="Arial"/>
            <w:noProof/>
          </w:rPr>
          <w:t>RF3.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– Alteração da Proc Protocolo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_Toc483320763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4" w:history="1">
        <w:r w:rsidR="00676FB5" w:rsidRPr="00A0494A">
          <w:rPr>
            <w:rStyle w:val="Hyperlink"/>
            <w:noProof/>
          </w:rPr>
          <w:t>Descrição Funcional: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_Toc483320764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5" w:history="1">
        <w:r w:rsidR="00676FB5" w:rsidRPr="00A0494A">
          <w:rPr>
            <w:rStyle w:val="Hyperlink"/>
            <w:rFonts w:cs="Arial"/>
            <w:noProof/>
          </w:rPr>
          <w:t>RF4.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– Alteração da Proc Palitagem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_Toc483320765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6" w:history="1">
        <w:r w:rsidR="00676FB5" w:rsidRPr="00A0494A">
          <w:rPr>
            <w:rStyle w:val="Hyperlink"/>
            <w:noProof/>
          </w:rPr>
          <w:t>Descrição Funcional: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_Toc483320766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67" w:history="1">
        <w:r w:rsidR="00676FB5" w:rsidRPr="00A0494A">
          <w:rPr>
            <w:rStyle w:val="Hyperlink"/>
            <w:rFonts w:cs="Arial"/>
            <w:noProof/>
          </w:rPr>
          <w:t>4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Requisitos Não Funcionais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_Toc483320767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3" w:history="1">
        <w:r w:rsidR="00676FB5" w:rsidRPr="00A0494A">
          <w:rPr>
            <w:rStyle w:val="Hyperlink"/>
            <w:rFonts w:cs="Arial"/>
            <w:noProof/>
          </w:rPr>
          <w:t>4.2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RNF01 – Suporte a teste.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_Toc483320773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4" w:history="1">
        <w:r w:rsidR="00676FB5" w:rsidRPr="00A0494A">
          <w:rPr>
            <w:rStyle w:val="Hyperlink"/>
            <w:rFonts w:cs="Arial"/>
            <w:noProof/>
          </w:rPr>
          <w:t>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Ckecklist – Requisitos não funcionais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_Toc483320774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5" w:history="1">
        <w:r w:rsidR="00676FB5" w:rsidRPr="00A0494A">
          <w:rPr>
            <w:rStyle w:val="Hyperlink"/>
            <w:rFonts w:cs="Arial"/>
            <w:noProof/>
          </w:rPr>
          <w:t>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Requisitos de Solução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_Toc483320775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7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6" w:history="1">
        <w:r w:rsidR="00676FB5" w:rsidRPr="00A0494A">
          <w:rPr>
            <w:rStyle w:val="Hyperlink"/>
            <w:noProof/>
          </w:rPr>
          <w:t>2.1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RS2.1 - Sincronismo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_Toc483320776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7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7" w:history="1">
        <w:r w:rsidR="00676FB5" w:rsidRPr="00A0494A">
          <w:rPr>
            <w:rStyle w:val="Hyperlink"/>
            <w:noProof/>
          </w:rPr>
          <w:t>2.1.1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RS2.1.1 – Alterar WebService para manterPessoa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_Toc483320777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7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8" w:history="1">
        <w:r w:rsidR="00676FB5" w:rsidRPr="00A0494A">
          <w:rPr>
            <w:rStyle w:val="Hyperlink"/>
            <w:noProof/>
          </w:rPr>
          <w:t>2.1.2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RS2.1.2 – Alterar WebService para manterProduto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_Toc483320778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12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79" w:history="1">
        <w:r w:rsidR="00676FB5" w:rsidRPr="00A0494A">
          <w:rPr>
            <w:rStyle w:val="Hyperlink"/>
            <w:noProof/>
          </w:rPr>
          <w:t>2.1.3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RS2.1.3 – Criar Procedure para manutenção de gerente de conta.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_Toc483320779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17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0" w:history="1">
        <w:r w:rsidR="00676FB5" w:rsidRPr="00A0494A">
          <w:rPr>
            <w:rStyle w:val="Hyperlink"/>
            <w:noProof/>
          </w:rPr>
          <w:t>2.1.4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RS2.1.4 – Parametrizar limite de retorno de contas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_Toc483320780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20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1" w:history="1">
        <w:r w:rsidR="00676FB5" w:rsidRPr="00A0494A">
          <w:rPr>
            <w:rStyle w:val="Hyperlink"/>
            <w:noProof/>
          </w:rPr>
          <w:t>2.1.5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RS2.1.5 – Alterar Procedure de manutenção de gerente de conta.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_Toc483320781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20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6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2" w:history="1">
        <w:r w:rsidR="00676FB5" w:rsidRPr="00A0494A">
          <w:rPr>
            <w:rStyle w:val="Hyperlink"/>
            <w:noProof/>
          </w:rPr>
          <w:t>2.2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RS2.2 – Negócio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_Toc483320782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21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3" w:history="1">
        <w:r w:rsidR="00676FB5" w:rsidRPr="00A0494A">
          <w:rPr>
            <w:rStyle w:val="Hyperlink"/>
            <w:noProof/>
          </w:rPr>
          <w:t>2.2.1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RS2.2.1 – Alterar Procedure PRC_BUSCARASSOCGESTORCONTAWS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_Toc483320783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21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4" w:history="1">
        <w:r w:rsidR="00676FB5" w:rsidRPr="00A0494A">
          <w:rPr>
            <w:rStyle w:val="Hyperlink"/>
            <w:noProof/>
          </w:rPr>
          <w:t>2.2.2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RS2.2.2 – Alterar Procedure PRC_BUSCARGESTORPORCPFWS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_Toc483320784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22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8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5" w:history="1">
        <w:r w:rsidR="00676FB5" w:rsidRPr="00A0494A">
          <w:rPr>
            <w:rStyle w:val="Hyperlink"/>
            <w:noProof/>
          </w:rPr>
          <w:t>2.2.3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noProof/>
          </w:rPr>
          <w:t>RS2.2.3 – Alterar Procedure NFO_BUSCARORIGEMCONTATO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_Toc483320785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23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6" w:history="1">
        <w:r w:rsidR="00676FB5" w:rsidRPr="00A0494A">
          <w:rPr>
            <w:rStyle w:val="Hyperlink"/>
            <w:rFonts w:cs="Arial"/>
            <w:noProof/>
          </w:rPr>
          <w:t>1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Modelo Lógico de Processos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_Toc483320786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25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7" w:history="1">
        <w:r w:rsidR="00676FB5" w:rsidRPr="00A0494A">
          <w:rPr>
            <w:rStyle w:val="Hyperlink"/>
            <w:rFonts w:cs="Arial"/>
            <w:noProof/>
          </w:rPr>
          <w:t>2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Modelo Lógico de Dados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_Toc483320787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25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8" w:history="1">
        <w:r w:rsidR="00676FB5" w:rsidRPr="00A0494A">
          <w:rPr>
            <w:rStyle w:val="Hyperlink"/>
            <w:rFonts w:cs="Arial"/>
            <w:noProof/>
          </w:rPr>
          <w:t>3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Interfaces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_Toc483320788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25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89" w:history="1">
        <w:r w:rsidR="00676FB5" w:rsidRPr="00A0494A">
          <w:rPr>
            <w:rStyle w:val="Hyperlink"/>
            <w:rFonts w:cs="Arial"/>
            <w:noProof/>
          </w:rPr>
          <w:t>4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Rastreabilidade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_Toc483320789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90" w:history="1">
        <w:r w:rsidR="00676FB5" w:rsidRPr="00A0494A">
          <w:rPr>
            <w:rStyle w:val="Hyperlink"/>
            <w:rFonts w:cs="Arial"/>
            <w:noProof/>
          </w:rPr>
          <w:t>5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Descrição do atendimento parcial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_Toc483320790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26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91" w:history="1">
        <w:r w:rsidR="00676FB5" w:rsidRPr="00A0494A">
          <w:rPr>
            <w:rStyle w:val="Hyperlink"/>
            <w:rFonts w:cs="Arial"/>
            <w:noProof/>
          </w:rPr>
          <w:t>6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Referências / Anexos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_Toc483320791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27</w:t>
        </w:r>
        <w:r w:rsidR="00676FB5">
          <w:rPr>
            <w:noProof/>
            <w:webHidden/>
          </w:rPr>
          <w:fldChar w:fldCharType="end"/>
        </w:r>
      </w:hyperlink>
    </w:p>
    <w:p w:rsidR="00676FB5" w:rsidRDefault="00C000C5">
      <w:pPr>
        <w:pStyle w:val="Sumrio1"/>
        <w:tabs>
          <w:tab w:val="left" w:pos="400"/>
          <w:tab w:val="right" w:leader="dot" w:pos="1005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3320792" w:history="1">
        <w:r w:rsidR="00676FB5" w:rsidRPr="00A0494A">
          <w:rPr>
            <w:rStyle w:val="Hyperlink"/>
            <w:rFonts w:cs="Arial"/>
            <w:noProof/>
          </w:rPr>
          <w:t>7</w:t>
        </w:r>
        <w:r w:rsidR="00676FB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676FB5" w:rsidRPr="00A0494A">
          <w:rPr>
            <w:rStyle w:val="Hyperlink"/>
            <w:rFonts w:cs="Arial"/>
            <w:noProof/>
          </w:rPr>
          <w:t>Glossário (Convenções, termos e abreviações).</w:t>
        </w:r>
        <w:r w:rsidR="00676FB5">
          <w:rPr>
            <w:noProof/>
            <w:webHidden/>
          </w:rPr>
          <w:tab/>
        </w:r>
        <w:r w:rsidR="00676FB5">
          <w:rPr>
            <w:noProof/>
            <w:webHidden/>
          </w:rPr>
          <w:fldChar w:fldCharType="begin"/>
        </w:r>
        <w:r w:rsidR="00676FB5">
          <w:rPr>
            <w:noProof/>
            <w:webHidden/>
          </w:rPr>
          <w:instrText xml:space="preserve"> PAGEREF _Toc483320792 \h </w:instrText>
        </w:r>
        <w:r w:rsidR="00676FB5">
          <w:rPr>
            <w:noProof/>
            <w:webHidden/>
          </w:rPr>
        </w:r>
        <w:r w:rsidR="00676FB5">
          <w:rPr>
            <w:noProof/>
            <w:webHidden/>
          </w:rPr>
          <w:fldChar w:fldCharType="separate"/>
        </w:r>
        <w:r w:rsidR="00676FB5">
          <w:rPr>
            <w:noProof/>
            <w:webHidden/>
          </w:rPr>
          <w:t>27</w:t>
        </w:r>
        <w:r w:rsidR="00676FB5">
          <w:rPr>
            <w:noProof/>
            <w:webHidden/>
          </w:rPr>
          <w:fldChar w:fldCharType="end"/>
        </w:r>
      </w:hyperlink>
    </w:p>
    <w:p w:rsidR="007B76B2" w:rsidRPr="00E72FB1" w:rsidRDefault="00FC4E9A" w:rsidP="007B76B2">
      <w:pPr>
        <w:pStyle w:val="Ttulo1"/>
        <w:ind w:left="720"/>
        <w:rPr>
          <w:rFonts w:cs="Arial"/>
        </w:rPr>
      </w:pPr>
      <w:r w:rsidRPr="00E72FB1">
        <w:rPr>
          <w:rFonts w:cs="Arial"/>
        </w:rPr>
        <w:fldChar w:fldCharType="end"/>
      </w:r>
      <w:bookmarkStart w:id="4" w:name="_Toc239498327"/>
      <w:bookmarkStart w:id="5" w:name="_Toc240115331"/>
      <w:bookmarkStart w:id="6" w:name="_Toc81213621"/>
      <w:r w:rsidR="00A242A1" w:rsidRPr="00E72FB1">
        <w:rPr>
          <w:rFonts w:cs="Arial"/>
        </w:rPr>
        <w:br w:type="page"/>
      </w:r>
    </w:p>
    <w:p w:rsidR="00F55AC0" w:rsidRPr="00E72FB1" w:rsidRDefault="00F55AC0" w:rsidP="00EF6E00">
      <w:pPr>
        <w:pStyle w:val="Ttulo1"/>
        <w:numPr>
          <w:ilvl w:val="0"/>
          <w:numId w:val="3"/>
        </w:numPr>
        <w:pBdr>
          <w:bottom w:val="single" w:sz="4" w:space="1" w:color="000000" w:themeColor="text1"/>
        </w:pBdr>
        <w:tabs>
          <w:tab w:val="clear" w:pos="432"/>
        </w:tabs>
        <w:ind w:left="720" w:hanging="720"/>
        <w:rPr>
          <w:rFonts w:cs="Arial"/>
        </w:rPr>
      </w:pPr>
      <w:bookmarkStart w:id="7" w:name="_Toc483320752"/>
      <w:bookmarkEnd w:id="4"/>
      <w:bookmarkEnd w:id="5"/>
      <w:r w:rsidRPr="00E72FB1">
        <w:rPr>
          <w:rFonts w:cs="Arial"/>
        </w:rPr>
        <w:lastRenderedPageBreak/>
        <w:t xml:space="preserve">Escopo </w:t>
      </w:r>
      <w:r w:rsidR="006A23CC">
        <w:rPr>
          <w:rFonts w:cs="Arial"/>
        </w:rPr>
        <w:t>da demanda para o sistema</w:t>
      </w:r>
      <w:bookmarkEnd w:id="7"/>
    </w:p>
    <w:p w:rsidR="00F55AC0" w:rsidRPr="00E72FB1" w:rsidRDefault="00F55AC0" w:rsidP="00F55AC0">
      <w:pPr>
        <w:rPr>
          <w:rFonts w:cs="Arial"/>
        </w:rPr>
      </w:pPr>
    </w:p>
    <w:p w:rsidR="00F55AC0" w:rsidRPr="00E72FB1" w:rsidRDefault="00D10281" w:rsidP="00EC5752">
      <w:pPr>
        <w:pStyle w:val="Ttulo1"/>
        <w:numPr>
          <w:ilvl w:val="1"/>
          <w:numId w:val="3"/>
        </w:numPr>
        <w:rPr>
          <w:rFonts w:cs="Arial"/>
          <w:sz w:val="20"/>
          <w:szCs w:val="20"/>
        </w:rPr>
      </w:pPr>
      <w:bookmarkStart w:id="8" w:name="_Toc483320753"/>
      <w:r>
        <w:rPr>
          <w:rFonts w:cs="Arial"/>
          <w:sz w:val="20"/>
          <w:szCs w:val="20"/>
        </w:rPr>
        <w:t>Descrição dos elementos do escopo</w:t>
      </w:r>
      <w:bookmarkEnd w:id="8"/>
      <w:r w:rsidR="00EF6E00" w:rsidRPr="00E72FB1">
        <w:rPr>
          <w:rFonts w:cs="Arial"/>
          <w:sz w:val="20"/>
          <w:szCs w:val="20"/>
        </w:rPr>
        <w:t xml:space="preserve"> </w:t>
      </w:r>
      <w:r w:rsidR="00FC4E9A" w:rsidRPr="00E72FB1">
        <w:rPr>
          <w:rFonts w:cs="Arial"/>
          <w:sz w:val="20"/>
          <w:szCs w:val="20"/>
        </w:rPr>
        <w:fldChar w:fldCharType="begin"/>
      </w:r>
      <w:r w:rsidR="00F55AC0" w:rsidRPr="00E72FB1">
        <w:rPr>
          <w:rFonts w:cs="Arial"/>
          <w:sz w:val="20"/>
          <w:szCs w:val="20"/>
        </w:rPr>
        <w:instrText xml:space="preserve"> XE "</w:instrText>
      </w:r>
      <w:r w:rsidR="00EF6E00">
        <w:rPr>
          <w:rFonts w:cs="Arial"/>
          <w:sz w:val="20"/>
          <w:szCs w:val="20"/>
        </w:rPr>
        <w:instrText>Escopo da Demanda</w:instrText>
      </w:r>
      <w:r w:rsidR="00F55AC0" w:rsidRPr="00E72FB1">
        <w:rPr>
          <w:rFonts w:cs="Arial"/>
          <w:sz w:val="20"/>
          <w:szCs w:val="20"/>
        </w:rPr>
        <w:instrText xml:space="preserve">" </w:instrText>
      </w:r>
      <w:r w:rsidR="00FC4E9A" w:rsidRPr="00E72FB1">
        <w:rPr>
          <w:rFonts w:cs="Arial"/>
          <w:sz w:val="20"/>
          <w:szCs w:val="20"/>
        </w:rPr>
        <w:fldChar w:fldCharType="end"/>
      </w:r>
    </w:p>
    <w:p w:rsidR="008F6CA3" w:rsidRDefault="00AA191B" w:rsidP="00F55AC0">
      <w:pPr>
        <w:ind w:left="720"/>
        <w:rPr>
          <w:rFonts w:cs="Arial"/>
        </w:rPr>
      </w:pPr>
      <w:r>
        <w:rPr>
          <w:rFonts w:cs="Arial"/>
        </w:rPr>
        <w:t xml:space="preserve">Captura dos Logs do </w:t>
      </w:r>
      <w:proofErr w:type="spellStart"/>
      <w:r>
        <w:rPr>
          <w:rFonts w:cs="Arial"/>
        </w:rPr>
        <w:t>Tuxedo</w:t>
      </w:r>
      <w:proofErr w:type="spellEnd"/>
      <w:r>
        <w:rPr>
          <w:rFonts w:cs="Arial"/>
        </w:rPr>
        <w:t xml:space="preserve"> a Nível de Serviço, para quantificar o uso de cada serviço ou se algum serviço não é mais utilizado</w:t>
      </w:r>
      <w:r w:rsidR="009E6BE1">
        <w:rPr>
          <w:rFonts w:cs="Arial"/>
        </w:rPr>
        <w:t>.</w:t>
      </w:r>
    </w:p>
    <w:p w:rsidR="00752F41" w:rsidRPr="00E72FB1" w:rsidRDefault="00752F41" w:rsidP="00F55AC0">
      <w:pPr>
        <w:ind w:left="720"/>
        <w:rPr>
          <w:rFonts w:cs="Arial"/>
        </w:rPr>
      </w:pPr>
    </w:p>
    <w:p w:rsidR="00F55AC0" w:rsidRPr="00E72FB1" w:rsidRDefault="00F55AC0" w:rsidP="00EC5752">
      <w:pPr>
        <w:pStyle w:val="Ttulo1"/>
        <w:numPr>
          <w:ilvl w:val="1"/>
          <w:numId w:val="3"/>
        </w:numPr>
        <w:rPr>
          <w:rFonts w:cs="Arial"/>
          <w:sz w:val="20"/>
          <w:szCs w:val="20"/>
        </w:rPr>
      </w:pPr>
      <w:bookmarkStart w:id="9" w:name="_Toc349658816"/>
      <w:bookmarkStart w:id="10" w:name="_Toc483320754"/>
      <w:r w:rsidRPr="00E72FB1">
        <w:rPr>
          <w:rFonts w:cs="Arial"/>
          <w:sz w:val="20"/>
          <w:szCs w:val="20"/>
        </w:rPr>
        <w:t xml:space="preserve">Descrição dos </w:t>
      </w:r>
      <w:bookmarkEnd w:id="9"/>
      <w:r w:rsidR="00D10281">
        <w:rPr>
          <w:rFonts w:cs="Arial"/>
          <w:sz w:val="20"/>
          <w:szCs w:val="20"/>
        </w:rPr>
        <w:t>elementos fora do escopo</w:t>
      </w:r>
      <w:bookmarkEnd w:id="10"/>
      <w:r w:rsidR="00FC4E9A" w:rsidRPr="00E72FB1">
        <w:rPr>
          <w:rFonts w:cs="Arial"/>
          <w:sz w:val="20"/>
          <w:szCs w:val="20"/>
        </w:rPr>
        <w:fldChar w:fldCharType="begin"/>
      </w:r>
      <w:r w:rsidRPr="00E72FB1">
        <w:rPr>
          <w:rFonts w:cs="Arial"/>
          <w:sz w:val="20"/>
          <w:szCs w:val="20"/>
        </w:rPr>
        <w:instrText xml:space="preserve"> XE "</w:instrText>
      </w:r>
      <w:r w:rsidR="00EF6E00">
        <w:rPr>
          <w:rFonts w:cs="Arial"/>
          <w:sz w:val="20"/>
          <w:szCs w:val="20"/>
        </w:rPr>
        <w:instrText>Elementos Fora do Escopo da Demanda</w:instrText>
      </w:r>
      <w:r w:rsidRPr="00E72FB1">
        <w:rPr>
          <w:rFonts w:cs="Arial"/>
          <w:sz w:val="20"/>
          <w:szCs w:val="20"/>
        </w:rPr>
        <w:instrText xml:space="preserve">" </w:instrText>
      </w:r>
      <w:r w:rsidR="00FC4E9A" w:rsidRPr="00E72FB1">
        <w:rPr>
          <w:rFonts w:cs="Arial"/>
          <w:sz w:val="20"/>
          <w:szCs w:val="20"/>
        </w:rPr>
        <w:fldChar w:fldCharType="end"/>
      </w:r>
    </w:p>
    <w:p w:rsidR="00662CB5" w:rsidRPr="00E72FB1" w:rsidRDefault="00662CB5" w:rsidP="00290767">
      <w:pPr>
        <w:ind w:left="576"/>
        <w:rPr>
          <w:rFonts w:cs="Arial"/>
        </w:rPr>
      </w:pPr>
    </w:p>
    <w:p w:rsidR="00F55AC0" w:rsidRPr="00E72FB1" w:rsidRDefault="00F55AC0" w:rsidP="00EF6E00">
      <w:pPr>
        <w:pStyle w:val="Ttulo1"/>
        <w:numPr>
          <w:ilvl w:val="0"/>
          <w:numId w:val="3"/>
        </w:numPr>
        <w:pBdr>
          <w:bottom w:val="single" w:sz="4" w:space="1" w:color="000000" w:themeColor="text1"/>
        </w:pBdr>
        <w:tabs>
          <w:tab w:val="clear" w:pos="432"/>
        </w:tabs>
        <w:ind w:left="720" w:hanging="720"/>
        <w:rPr>
          <w:rFonts w:cs="Arial"/>
        </w:rPr>
      </w:pPr>
      <w:bookmarkStart w:id="11" w:name="_Toc349658817"/>
      <w:bookmarkStart w:id="12" w:name="_Toc483320755"/>
      <w:r w:rsidRPr="00E72FB1">
        <w:rPr>
          <w:rFonts w:cs="Arial"/>
        </w:rPr>
        <w:t>Restrições, Premissas e Riscos</w:t>
      </w:r>
      <w:bookmarkEnd w:id="11"/>
      <w:bookmarkEnd w:id="12"/>
    </w:p>
    <w:p w:rsidR="00F55AC0" w:rsidRPr="00E72FB1" w:rsidRDefault="00F55AC0" w:rsidP="00EF6E00">
      <w:pPr>
        <w:pStyle w:val="PargrafodaLista"/>
        <w:keepNext/>
        <w:widowControl w:val="0"/>
        <w:spacing w:before="120" w:after="60" w:line="240" w:lineRule="atLeast"/>
        <w:ind w:left="0"/>
        <w:contextualSpacing w:val="0"/>
        <w:outlineLvl w:val="1"/>
        <w:rPr>
          <w:rFonts w:cs="Arial"/>
          <w:b/>
          <w:bCs/>
          <w:vanish/>
          <w:sz w:val="20"/>
          <w:szCs w:val="20"/>
          <w:lang w:eastAsia="en-US"/>
        </w:rPr>
      </w:pPr>
      <w:bookmarkStart w:id="13" w:name="_Toc240118651"/>
      <w:bookmarkStart w:id="14" w:name="_Toc240118793"/>
      <w:bookmarkStart w:id="15" w:name="_Toc240119366"/>
      <w:bookmarkStart w:id="16" w:name="_Toc240257610"/>
      <w:bookmarkStart w:id="17" w:name="_Toc240258566"/>
      <w:bookmarkStart w:id="18" w:name="_Toc240446191"/>
      <w:bookmarkStart w:id="19" w:name="_Toc240614929"/>
      <w:bookmarkStart w:id="20" w:name="_Toc240615348"/>
      <w:bookmarkStart w:id="21" w:name="_Toc240688803"/>
      <w:bookmarkStart w:id="22" w:name="_Toc240689030"/>
      <w:bookmarkStart w:id="23" w:name="_Toc240689057"/>
      <w:bookmarkStart w:id="24" w:name="_Toc240708244"/>
      <w:bookmarkStart w:id="25" w:name="_Toc241425716"/>
      <w:bookmarkStart w:id="26" w:name="_Toc241897671"/>
      <w:bookmarkStart w:id="27" w:name="_Toc349658818"/>
      <w:bookmarkStart w:id="28" w:name="_Toc350517871"/>
      <w:bookmarkStart w:id="29" w:name="_Toc350517991"/>
      <w:bookmarkStart w:id="30" w:name="_Toc350518151"/>
      <w:bookmarkStart w:id="31" w:name="_Toc350518216"/>
      <w:bookmarkStart w:id="32" w:name="_Toc350518366"/>
      <w:bookmarkStart w:id="33" w:name="_Toc350518464"/>
      <w:bookmarkStart w:id="34" w:name="_Toc350518520"/>
      <w:bookmarkStart w:id="35" w:name="_Toc350519538"/>
      <w:bookmarkStart w:id="36" w:name="_Toc350519595"/>
      <w:bookmarkStart w:id="37" w:name="_Toc350519651"/>
      <w:bookmarkStart w:id="38" w:name="_Toc350519705"/>
      <w:bookmarkStart w:id="39" w:name="_Toc350520019"/>
      <w:bookmarkStart w:id="40" w:name="_Toc350520121"/>
      <w:bookmarkStart w:id="41" w:name="_Toc350521522"/>
      <w:bookmarkStart w:id="42" w:name="_Toc350522767"/>
      <w:bookmarkStart w:id="43" w:name="_Toc350525173"/>
      <w:bookmarkStart w:id="44" w:name="_Toc350527775"/>
      <w:bookmarkStart w:id="45" w:name="_Toc350527842"/>
      <w:bookmarkStart w:id="46" w:name="_Toc350527876"/>
      <w:bookmarkStart w:id="47" w:name="_Toc350951391"/>
      <w:bookmarkStart w:id="48" w:name="_Toc350951425"/>
      <w:bookmarkStart w:id="49" w:name="_Toc350953508"/>
      <w:bookmarkStart w:id="50" w:name="_Toc351040606"/>
      <w:bookmarkStart w:id="51" w:name="_Toc351103527"/>
      <w:bookmarkStart w:id="52" w:name="_Toc351105913"/>
      <w:bookmarkStart w:id="53" w:name="_Toc351114246"/>
      <w:bookmarkStart w:id="54" w:name="_Toc383019019"/>
      <w:bookmarkStart w:id="55" w:name="_Toc383089732"/>
      <w:bookmarkStart w:id="56" w:name="_Toc384237632"/>
      <w:bookmarkStart w:id="57" w:name="_Toc240118652"/>
      <w:bookmarkStart w:id="58" w:name="_Toc240118794"/>
      <w:bookmarkStart w:id="59" w:name="_Toc240119367"/>
      <w:bookmarkStart w:id="60" w:name="_Toc240257611"/>
      <w:bookmarkStart w:id="61" w:name="_Toc240258567"/>
      <w:bookmarkStart w:id="62" w:name="_Toc240446192"/>
      <w:bookmarkStart w:id="63" w:name="_Toc240614930"/>
      <w:bookmarkStart w:id="64" w:name="_Toc240615349"/>
      <w:bookmarkStart w:id="65" w:name="_Toc240688804"/>
      <w:bookmarkStart w:id="66" w:name="_Toc240689031"/>
      <w:bookmarkStart w:id="67" w:name="_Toc240689058"/>
      <w:bookmarkStart w:id="68" w:name="_Toc240708245"/>
      <w:bookmarkStart w:id="69" w:name="_Toc241425717"/>
      <w:bookmarkStart w:id="70" w:name="_Toc241897672"/>
      <w:bookmarkStart w:id="71" w:name="_Toc349658819"/>
      <w:bookmarkStart w:id="72" w:name="_Toc350517872"/>
      <w:bookmarkStart w:id="73" w:name="_Toc350517992"/>
      <w:bookmarkStart w:id="74" w:name="_Toc350518152"/>
      <w:bookmarkStart w:id="75" w:name="_Toc350518217"/>
      <w:bookmarkStart w:id="76" w:name="_Toc350518367"/>
      <w:bookmarkStart w:id="77" w:name="_Toc350518465"/>
      <w:bookmarkStart w:id="78" w:name="_Toc350518521"/>
      <w:bookmarkStart w:id="79" w:name="_Toc350519539"/>
      <w:bookmarkStart w:id="80" w:name="_Toc350519596"/>
      <w:bookmarkStart w:id="81" w:name="_Toc350519652"/>
      <w:bookmarkStart w:id="82" w:name="_Toc350519706"/>
      <w:bookmarkStart w:id="83" w:name="_Toc350520020"/>
      <w:bookmarkStart w:id="84" w:name="_Toc350520122"/>
      <w:bookmarkStart w:id="85" w:name="_Toc350521523"/>
      <w:bookmarkStart w:id="86" w:name="_Toc350522768"/>
      <w:bookmarkStart w:id="87" w:name="_Toc350525174"/>
      <w:bookmarkStart w:id="88" w:name="_Toc350527776"/>
      <w:bookmarkStart w:id="89" w:name="_Toc350527843"/>
      <w:bookmarkStart w:id="90" w:name="_Toc350527877"/>
      <w:bookmarkStart w:id="91" w:name="_Toc350951392"/>
      <w:bookmarkStart w:id="92" w:name="_Toc350951426"/>
      <w:bookmarkStart w:id="93" w:name="_Toc350953509"/>
      <w:bookmarkStart w:id="94" w:name="_Toc351040607"/>
      <w:bookmarkStart w:id="95" w:name="_Toc351103528"/>
      <w:bookmarkStart w:id="96" w:name="_Toc351105914"/>
      <w:bookmarkStart w:id="97" w:name="_Toc351114247"/>
      <w:bookmarkStart w:id="98" w:name="_Toc383019020"/>
      <w:bookmarkStart w:id="99" w:name="_Toc383089733"/>
      <w:bookmarkStart w:id="100" w:name="_Toc384237633"/>
      <w:bookmarkStart w:id="101" w:name="_Toc240117394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F55AC0" w:rsidRPr="00E72FB1" w:rsidRDefault="00F55AC0" w:rsidP="00EC5752">
      <w:pPr>
        <w:pStyle w:val="Ttulo1"/>
        <w:numPr>
          <w:ilvl w:val="1"/>
          <w:numId w:val="3"/>
        </w:numPr>
        <w:rPr>
          <w:rFonts w:cs="Arial"/>
          <w:sz w:val="20"/>
          <w:szCs w:val="20"/>
        </w:rPr>
      </w:pPr>
      <w:bookmarkStart w:id="102" w:name="_Toc240117395"/>
      <w:bookmarkStart w:id="103" w:name="_Toc349658821"/>
      <w:bookmarkStart w:id="104" w:name="_Toc483320756"/>
      <w:bookmarkEnd w:id="101"/>
      <w:r w:rsidRPr="00E72FB1">
        <w:rPr>
          <w:rFonts w:cs="Arial"/>
          <w:sz w:val="20"/>
          <w:szCs w:val="20"/>
        </w:rPr>
        <w:t>Restrições</w:t>
      </w:r>
      <w:bookmarkEnd w:id="102"/>
      <w:bookmarkEnd w:id="103"/>
      <w:bookmarkEnd w:id="104"/>
      <w:r w:rsidR="00FC4E9A" w:rsidRPr="00E72FB1">
        <w:rPr>
          <w:rFonts w:cs="Arial"/>
          <w:sz w:val="20"/>
          <w:szCs w:val="20"/>
        </w:rPr>
        <w:fldChar w:fldCharType="begin"/>
      </w:r>
      <w:r w:rsidRPr="00E72FB1">
        <w:rPr>
          <w:rFonts w:cs="Arial"/>
          <w:sz w:val="20"/>
          <w:szCs w:val="20"/>
        </w:rPr>
        <w:instrText xml:space="preserve"> XE "Restrições" </w:instrText>
      </w:r>
      <w:r w:rsidR="00FC4E9A" w:rsidRPr="00E72FB1">
        <w:rPr>
          <w:rFonts w:cs="Arial"/>
          <w:sz w:val="20"/>
          <w:szCs w:val="20"/>
        </w:rPr>
        <w:fldChar w:fldCharType="end"/>
      </w:r>
    </w:p>
    <w:tbl>
      <w:tblPr>
        <w:tblW w:w="10065" w:type="dxa"/>
        <w:tblInd w:w="70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585"/>
        <w:gridCol w:w="9480"/>
      </w:tblGrid>
      <w:tr w:rsidR="00384215" w:rsidRPr="00E72FB1" w:rsidTr="00BE3AE5">
        <w:trPr>
          <w:trHeight w:val="312"/>
        </w:trPr>
        <w:tc>
          <w:tcPr>
            <w:tcW w:w="585" w:type="dxa"/>
            <w:shd w:val="pct15" w:color="auto" w:fill="FFFFFF"/>
            <w:vAlign w:val="center"/>
          </w:tcPr>
          <w:p w:rsidR="00384215" w:rsidRPr="00E72FB1" w:rsidRDefault="00384215" w:rsidP="000808B7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 w:rsidRPr="00E72FB1">
              <w:rPr>
                <w:rFonts w:cs="Arial"/>
                <w:b/>
                <w:lang w:val="pt-BR"/>
              </w:rPr>
              <w:t>ID</w:t>
            </w:r>
          </w:p>
        </w:tc>
        <w:tc>
          <w:tcPr>
            <w:tcW w:w="9480" w:type="dxa"/>
            <w:shd w:val="pct15" w:color="auto" w:fill="FFFFFF"/>
            <w:vAlign w:val="center"/>
          </w:tcPr>
          <w:p w:rsidR="00384215" w:rsidRPr="00E72FB1" w:rsidRDefault="00384215" w:rsidP="000808B7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 w:rsidRPr="00E72FB1">
              <w:rPr>
                <w:rFonts w:cs="Arial"/>
                <w:b/>
                <w:lang w:val="pt-BR"/>
              </w:rPr>
              <w:t>Descrição das Restrições</w:t>
            </w:r>
          </w:p>
        </w:tc>
      </w:tr>
      <w:tr w:rsidR="00384215" w:rsidRPr="00E72FB1" w:rsidTr="00BE3AE5">
        <w:trPr>
          <w:trHeight w:val="312"/>
        </w:trPr>
        <w:tc>
          <w:tcPr>
            <w:tcW w:w="585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  <w:r w:rsidRPr="00E72FB1">
              <w:rPr>
                <w:rFonts w:cs="Arial"/>
                <w:bCs/>
                <w:lang w:val="pt-BR"/>
              </w:rPr>
              <w:t>001</w:t>
            </w:r>
          </w:p>
        </w:tc>
        <w:tc>
          <w:tcPr>
            <w:tcW w:w="9480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384215" w:rsidRPr="00E72FB1" w:rsidTr="00BE3AE5">
        <w:trPr>
          <w:trHeight w:val="312"/>
        </w:trPr>
        <w:tc>
          <w:tcPr>
            <w:tcW w:w="585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  <w:r w:rsidRPr="00E72FB1">
              <w:rPr>
                <w:rFonts w:cs="Arial"/>
                <w:bCs/>
                <w:lang w:val="pt-BR"/>
              </w:rPr>
              <w:t>002</w:t>
            </w:r>
          </w:p>
        </w:tc>
        <w:tc>
          <w:tcPr>
            <w:tcW w:w="9480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</w:tbl>
    <w:p w:rsidR="00F55AC0" w:rsidRPr="00E72FB1" w:rsidRDefault="00F55AC0" w:rsidP="00F55AC0">
      <w:pPr>
        <w:rPr>
          <w:rFonts w:cs="Arial"/>
        </w:rPr>
      </w:pPr>
    </w:p>
    <w:p w:rsidR="00F55AC0" w:rsidRPr="00E72FB1" w:rsidRDefault="00F55AC0" w:rsidP="00EC5752">
      <w:pPr>
        <w:pStyle w:val="Ttulo1"/>
        <w:numPr>
          <w:ilvl w:val="1"/>
          <w:numId w:val="3"/>
        </w:numPr>
        <w:rPr>
          <w:rFonts w:cs="Arial"/>
          <w:sz w:val="20"/>
          <w:szCs w:val="20"/>
        </w:rPr>
      </w:pPr>
      <w:bookmarkStart w:id="105" w:name="_Toc240117396"/>
      <w:bookmarkStart w:id="106" w:name="_Toc349658822"/>
      <w:bookmarkStart w:id="107" w:name="_Toc483320757"/>
      <w:r w:rsidRPr="00E72FB1">
        <w:rPr>
          <w:rFonts w:cs="Arial"/>
          <w:sz w:val="20"/>
          <w:szCs w:val="20"/>
        </w:rPr>
        <w:t>Premissas</w:t>
      </w:r>
      <w:bookmarkEnd w:id="105"/>
      <w:bookmarkEnd w:id="106"/>
      <w:bookmarkEnd w:id="107"/>
      <w:r w:rsidR="00FC4E9A" w:rsidRPr="00E72FB1">
        <w:rPr>
          <w:rFonts w:cs="Arial"/>
          <w:sz w:val="20"/>
          <w:szCs w:val="20"/>
        </w:rPr>
        <w:fldChar w:fldCharType="begin"/>
      </w:r>
      <w:r w:rsidRPr="00E72FB1">
        <w:rPr>
          <w:rFonts w:cs="Arial"/>
          <w:sz w:val="20"/>
          <w:szCs w:val="20"/>
        </w:rPr>
        <w:instrText xml:space="preserve"> XE "Premissas" </w:instrText>
      </w:r>
      <w:r w:rsidR="00FC4E9A" w:rsidRPr="00E72FB1">
        <w:rPr>
          <w:rFonts w:cs="Arial"/>
          <w:sz w:val="20"/>
          <w:szCs w:val="20"/>
        </w:rPr>
        <w:fldChar w:fldCharType="end"/>
      </w:r>
    </w:p>
    <w:tbl>
      <w:tblPr>
        <w:tblW w:w="10065" w:type="dxa"/>
        <w:tblInd w:w="70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585"/>
        <w:gridCol w:w="9480"/>
      </w:tblGrid>
      <w:tr w:rsidR="00384215" w:rsidRPr="00E72FB1" w:rsidTr="00BE3AE5">
        <w:trPr>
          <w:trHeight w:val="312"/>
        </w:trPr>
        <w:tc>
          <w:tcPr>
            <w:tcW w:w="585" w:type="dxa"/>
            <w:shd w:val="pct15" w:color="auto" w:fill="FFFFFF"/>
            <w:vAlign w:val="center"/>
          </w:tcPr>
          <w:p w:rsidR="00384215" w:rsidRPr="00E72FB1" w:rsidRDefault="00384215" w:rsidP="000808B7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 w:rsidRPr="00E72FB1">
              <w:rPr>
                <w:rFonts w:cs="Arial"/>
                <w:b/>
                <w:lang w:val="pt-BR"/>
              </w:rPr>
              <w:t>ID</w:t>
            </w:r>
          </w:p>
        </w:tc>
        <w:tc>
          <w:tcPr>
            <w:tcW w:w="9480" w:type="dxa"/>
            <w:shd w:val="pct15" w:color="auto" w:fill="FFFFFF"/>
            <w:vAlign w:val="center"/>
          </w:tcPr>
          <w:p w:rsidR="00384215" w:rsidRPr="00E72FB1" w:rsidRDefault="00384215" w:rsidP="000808B7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 w:rsidRPr="00E72FB1">
              <w:rPr>
                <w:rFonts w:cs="Arial"/>
                <w:b/>
                <w:lang w:val="pt-BR"/>
              </w:rPr>
              <w:t>Descrição das Premissas</w:t>
            </w:r>
          </w:p>
        </w:tc>
      </w:tr>
      <w:tr w:rsidR="00384215" w:rsidRPr="00E72FB1" w:rsidTr="00BE3AE5">
        <w:trPr>
          <w:trHeight w:val="312"/>
        </w:trPr>
        <w:tc>
          <w:tcPr>
            <w:tcW w:w="585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  <w:r w:rsidRPr="00E72FB1">
              <w:rPr>
                <w:rFonts w:cs="Arial"/>
                <w:bCs/>
                <w:lang w:val="pt-BR"/>
              </w:rPr>
              <w:t>001</w:t>
            </w:r>
          </w:p>
        </w:tc>
        <w:tc>
          <w:tcPr>
            <w:tcW w:w="9480" w:type="dxa"/>
            <w:vAlign w:val="center"/>
          </w:tcPr>
          <w:p w:rsidR="00384215" w:rsidRPr="00E72FB1" w:rsidRDefault="00384215" w:rsidP="00752F41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384215" w:rsidRPr="00E72FB1" w:rsidTr="00BE3AE5">
        <w:trPr>
          <w:trHeight w:val="312"/>
        </w:trPr>
        <w:tc>
          <w:tcPr>
            <w:tcW w:w="585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  <w:r w:rsidRPr="00E72FB1">
              <w:rPr>
                <w:rFonts w:cs="Arial"/>
                <w:bCs/>
                <w:lang w:val="pt-BR"/>
              </w:rPr>
              <w:t>002</w:t>
            </w:r>
          </w:p>
        </w:tc>
        <w:tc>
          <w:tcPr>
            <w:tcW w:w="9480" w:type="dxa"/>
            <w:vAlign w:val="center"/>
          </w:tcPr>
          <w:p w:rsidR="00384215" w:rsidRPr="00E72FB1" w:rsidRDefault="00384215" w:rsidP="006A5888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8F6797" w:rsidRPr="00E72FB1" w:rsidTr="00BE3AE5">
        <w:trPr>
          <w:trHeight w:val="312"/>
        </w:trPr>
        <w:tc>
          <w:tcPr>
            <w:tcW w:w="585" w:type="dxa"/>
            <w:vAlign w:val="center"/>
          </w:tcPr>
          <w:p w:rsidR="008F6797" w:rsidRPr="00E72FB1" w:rsidRDefault="008F6797" w:rsidP="000808B7">
            <w:pPr>
              <w:pStyle w:val="Cabealho"/>
              <w:rPr>
                <w:rFonts w:cs="Arial"/>
                <w:bCs/>
                <w:lang w:val="pt-BR"/>
              </w:rPr>
            </w:pPr>
            <w:r>
              <w:rPr>
                <w:rFonts w:cs="Arial"/>
                <w:bCs/>
                <w:lang w:val="pt-BR"/>
              </w:rPr>
              <w:t>003</w:t>
            </w:r>
          </w:p>
        </w:tc>
        <w:tc>
          <w:tcPr>
            <w:tcW w:w="9480" w:type="dxa"/>
            <w:vAlign w:val="center"/>
          </w:tcPr>
          <w:p w:rsidR="008F6797" w:rsidRDefault="008F6797" w:rsidP="000808B7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</w:tbl>
    <w:p w:rsidR="00F55AC0" w:rsidRPr="00E72FB1" w:rsidRDefault="00F55AC0" w:rsidP="00F55AC0">
      <w:pPr>
        <w:pStyle w:val="Ttulo1"/>
        <w:ind w:left="720"/>
        <w:rPr>
          <w:rFonts w:cs="Arial"/>
          <w:sz w:val="22"/>
        </w:rPr>
      </w:pPr>
    </w:p>
    <w:p w:rsidR="00F55AC0" w:rsidRPr="00E72FB1" w:rsidRDefault="00F55AC0" w:rsidP="00EC5752">
      <w:pPr>
        <w:pStyle w:val="Ttulo1"/>
        <w:numPr>
          <w:ilvl w:val="1"/>
          <w:numId w:val="3"/>
        </w:numPr>
        <w:rPr>
          <w:rFonts w:cs="Arial"/>
          <w:sz w:val="20"/>
          <w:szCs w:val="20"/>
        </w:rPr>
      </w:pPr>
      <w:bookmarkStart w:id="108" w:name="_Toc240117397"/>
      <w:bookmarkStart w:id="109" w:name="_Toc349658823"/>
      <w:bookmarkStart w:id="110" w:name="_Toc483320758"/>
      <w:r w:rsidRPr="00E72FB1">
        <w:rPr>
          <w:rFonts w:cs="Arial"/>
          <w:sz w:val="20"/>
          <w:szCs w:val="20"/>
        </w:rPr>
        <w:t>Riscos</w:t>
      </w:r>
      <w:bookmarkEnd w:id="108"/>
      <w:bookmarkEnd w:id="109"/>
      <w:bookmarkEnd w:id="110"/>
      <w:r w:rsidR="008F2DF8" w:rsidRPr="00E72FB1">
        <w:rPr>
          <w:rFonts w:cs="Arial"/>
          <w:sz w:val="20"/>
          <w:szCs w:val="20"/>
        </w:rPr>
        <w:t xml:space="preserve"> </w:t>
      </w:r>
      <w:r w:rsidR="00FC4E9A" w:rsidRPr="00E72FB1">
        <w:rPr>
          <w:rFonts w:cs="Arial"/>
          <w:sz w:val="20"/>
          <w:szCs w:val="20"/>
        </w:rPr>
        <w:fldChar w:fldCharType="begin"/>
      </w:r>
      <w:r w:rsidR="00EF6E00">
        <w:rPr>
          <w:rFonts w:cs="Arial"/>
          <w:sz w:val="20"/>
          <w:szCs w:val="20"/>
        </w:rPr>
        <w:instrText xml:space="preserve"> XE "Riscos</w:instrText>
      </w:r>
      <w:r w:rsidR="00EF6E00" w:rsidRPr="00E72FB1">
        <w:rPr>
          <w:rFonts w:cs="Arial"/>
          <w:sz w:val="20"/>
          <w:szCs w:val="20"/>
        </w:rPr>
        <w:instrText xml:space="preserve"> </w:instrText>
      </w:r>
      <w:r w:rsidRPr="00E72FB1">
        <w:rPr>
          <w:rFonts w:cs="Arial"/>
          <w:sz w:val="20"/>
          <w:szCs w:val="20"/>
        </w:rPr>
        <w:instrText xml:space="preserve">" </w:instrText>
      </w:r>
      <w:r w:rsidR="00FC4E9A" w:rsidRPr="00E72FB1">
        <w:rPr>
          <w:rFonts w:cs="Arial"/>
          <w:sz w:val="20"/>
          <w:szCs w:val="20"/>
        </w:rPr>
        <w:fldChar w:fldCharType="end"/>
      </w:r>
    </w:p>
    <w:tbl>
      <w:tblPr>
        <w:tblW w:w="10065" w:type="dxa"/>
        <w:tblInd w:w="70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585"/>
        <w:gridCol w:w="9480"/>
      </w:tblGrid>
      <w:tr w:rsidR="00384215" w:rsidRPr="00E72FB1" w:rsidTr="00BE3AE5">
        <w:trPr>
          <w:trHeight w:val="312"/>
        </w:trPr>
        <w:tc>
          <w:tcPr>
            <w:tcW w:w="585" w:type="dxa"/>
            <w:shd w:val="pct15" w:color="auto" w:fill="FFFFFF"/>
            <w:vAlign w:val="center"/>
          </w:tcPr>
          <w:p w:rsidR="00384215" w:rsidRPr="00E72FB1" w:rsidRDefault="00384215" w:rsidP="000808B7">
            <w:pPr>
              <w:pStyle w:val="Cabealho"/>
              <w:jc w:val="center"/>
              <w:rPr>
                <w:rFonts w:cs="Arial"/>
                <w:b/>
                <w:szCs w:val="16"/>
                <w:lang w:val="pt-BR"/>
              </w:rPr>
            </w:pPr>
            <w:r w:rsidRPr="00E72FB1">
              <w:rPr>
                <w:rFonts w:cs="Arial"/>
                <w:b/>
                <w:szCs w:val="16"/>
                <w:lang w:val="pt-BR"/>
              </w:rPr>
              <w:t>ID</w:t>
            </w:r>
          </w:p>
        </w:tc>
        <w:tc>
          <w:tcPr>
            <w:tcW w:w="9480" w:type="dxa"/>
            <w:shd w:val="pct15" w:color="auto" w:fill="FFFFFF"/>
            <w:vAlign w:val="center"/>
          </w:tcPr>
          <w:p w:rsidR="00384215" w:rsidRPr="00E72FB1" w:rsidRDefault="00384215" w:rsidP="000808B7">
            <w:pPr>
              <w:pStyle w:val="Cabealho"/>
              <w:jc w:val="center"/>
              <w:rPr>
                <w:rFonts w:cs="Arial"/>
                <w:b/>
                <w:sz w:val="16"/>
                <w:szCs w:val="16"/>
                <w:lang w:val="pt-BR"/>
              </w:rPr>
            </w:pPr>
            <w:r w:rsidRPr="00E72FB1">
              <w:rPr>
                <w:rFonts w:cs="Arial"/>
                <w:b/>
                <w:szCs w:val="16"/>
                <w:lang w:val="pt-BR"/>
              </w:rPr>
              <w:t>Descrição dos Riscos</w:t>
            </w:r>
          </w:p>
        </w:tc>
      </w:tr>
      <w:tr w:rsidR="00384215" w:rsidRPr="00E72FB1" w:rsidTr="00BE3AE5">
        <w:trPr>
          <w:trHeight w:val="312"/>
        </w:trPr>
        <w:tc>
          <w:tcPr>
            <w:tcW w:w="585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  <w:r w:rsidRPr="00E72FB1">
              <w:rPr>
                <w:rFonts w:cs="Arial"/>
                <w:bCs/>
                <w:lang w:val="pt-BR"/>
              </w:rPr>
              <w:t>001</w:t>
            </w:r>
          </w:p>
        </w:tc>
        <w:tc>
          <w:tcPr>
            <w:tcW w:w="9480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384215" w:rsidRPr="00E72FB1" w:rsidTr="00BE3AE5">
        <w:trPr>
          <w:trHeight w:val="312"/>
        </w:trPr>
        <w:tc>
          <w:tcPr>
            <w:tcW w:w="585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lang w:val="pt-BR"/>
              </w:rPr>
            </w:pPr>
            <w:r w:rsidRPr="00E72FB1">
              <w:rPr>
                <w:rFonts w:cs="Arial"/>
                <w:bCs/>
                <w:lang w:val="pt-BR"/>
              </w:rPr>
              <w:t>002</w:t>
            </w:r>
          </w:p>
        </w:tc>
        <w:tc>
          <w:tcPr>
            <w:tcW w:w="9480" w:type="dxa"/>
            <w:vAlign w:val="center"/>
          </w:tcPr>
          <w:p w:rsidR="00384215" w:rsidRPr="00E72FB1" w:rsidRDefault="00384215" w:rsidP="000808B7">
            <w:pPr>
              <w:pStyle w:val="Cabealho"/>
              <w:rPr>
                <w:rFonts w:cs="Arial"/>
                <w:bCs/>
                <w:i/>
                <w:color w:val="0070C0"/>
                <w:lang w:val="pt-BR"/>
              </w:rPr>
            </w:pPr>
          </w:p>
        </w:tc>
      </w:tr>
    </w:tbl>
    <w:p w:rsidR="0075047F" w:rsidRPr="00E72FB1" w:rsidRDefault="0075047F" w:rsidP="0075047F">
      <w:pPr>
        <w:rPr>
          <w:rFonts w:cs="Arial"/>
        </w:rPr>
      </w:pPr>
    </w:p>
    <w:p w:rsidR="000E5596" w:rsidRPr="00E72FB1" w:rsidRDefault="000E5596" w:rsidP="000E5596">
      <w:pPr>
        <w:rPr>
          <w:rFonts w:cs="Arial"/>
        </w:rPr>
      </w:pPr>
    </w:p>
    <w:p w:rsidR="00EF6E00" w:rsidRPr="00EF6E00" w:rsidRDefault="00572297" w:rsidP="00EF6E00">
      <w:pPr>
        <w:pStyle w:val="Ttulo1"/>
      </w:pPr>
      <w:bookmarkStart w:id="111" w:name="_Toc240115337"/>
      <w:r w:rsidRPr="00E72FB1">
        <w:rPr>
          <w:rFonts w:cs="Arial"/>
        </w:rPr>
        <w:t xml:space="preserve"> </w:t>
      </w:r>
      <w:bookmarkEnd w:id="111"/>
    </w:p>
    <w:p w:rsidR="00DD7A24" w:rsidRDefault="00DD7A24">
      <w:pPr>
        <w:widowControl/>
        <w:spacing w:line="240" w:lineRule="auto"/>
        <w:rPr>
          <w:rFonts w:cs="Arial"/>
          <w:b/>
          <w:bCs/>
          <w:sz w:val="24"/>
          <w:szCs w:val="24"/>
        </w:rPr>
      </w:pPr>
      <w:r>
        <w:rPr>
          <w:rFonts w:cs="Arial"/>
        </w:rPr>
        <w:br w:type="page"/>
      </w:r>
    </w:p>
    <w:p w:rsidR="00617840" w:rsidRPr="00110887" w:rsidRDefault="002860DA" w:rsidP="00110887">
      <w:pPr>
        <w:pStyle w:val="Ttulo1"/>
        <w:numPr>
          <w:ilvl w:val="0"/>
          <w:numId w:val="3"/>
        </w:numPr>
        <w:pBdr>
          <w:bottom w:val="single" w:sz="4" w:space="1" w:color="000000" w:themeColor="text1"/>
        </w:pBdr>
        <w:tabs>
          <w:tab w:val="clear" w:pos="432"/>
        </w:tabs>
        <w:ind w:left="720" w:hanging="720"/>
        <w:rPr>
          <w:rFonts w:cs="Arial"/>
        </w:rPr>
      </w:pPr>
      <w:bookmarkStart w:id="112" w:name="_Toc483320759"/>
      <w:r>
        <w:rPr>
          <w:rFonts w:cs="Arial"/>
        </w:rPr>
        <w:lastRenderedPageBreak/>
        <w:t>Requisito</w:t>
      </w:r>
      <w:r w:rsidR="005B6BDD">
        <w:rPr>
          <w:rFonts w:cs="Arial"/>
        </w:rPr>
        <w:t>s Funcionais</w:t>
      </w:r>
      <w:bookmarkStart w:id="113" w:name="_Toc240119325"/>
      <w:bookmarkStart w:id="114" w:name="_Toc240345153"/>
      <w:bookmarkStart w:id="115" w:name="_Toc240435985"/>
      <w:bookmarkStart w:id="116" w:name="_Toc240689863"/>
      <w:bookmarkStart w:id="117" w:name="_Toc240708569"/>
      <w:bookmarkStart w:id="118" w:name="_Toc241424793"/>
      <w:bookmarkStart w:id="119" w:name="_Toc241424836"/>
      <w:bookmarkStart w:id="120" w:name="_Toc241424864"/>
      <w:bookmarkStart w:id="121" w:name="_Toc241425225"/>
      <w:bookmarkStart w:id="122" w:name="_Toc241425293"/>
      <w:bookmarkStart w:id="123" w:name="_Toc241425339"/>
      <w:bookmarkStart w:id="124" w:name="_Toc246147643"/>
      <w:bookmarkStart w:id="125" w:name="_Toc246391592"/>
      <w:bookmarkStart w:id="126" w:name="_Toc283115892"/>
      <w:bookmarkStart w:id="127" w:name="_Toc283116044"/>
      <w:bookmarkStart w:id="128" w:name="_Toc283124326"/>
      <w:bookmarkStart w:id="129" w:name="_Toc283124399"/>
      <w:bookmarkStart w:id="130" w:name="_Toc283124454"/>
      <w:bookmarkStart w:id="131" w:name="_Toc283124787"/>
      <w:bookmarkStart w:id="132" w:name="_Toc283124842"/>
      <w:bookmarkStart w:id="133" w:name="_Toc283298964"/>
      <w:bookmarkStart w:id="134" w:name="_Toc283645132"/>
      <w:bookmarkStart w:id="135" w:name="_Toc285096384"/>
      <w:bookmarkStart w:id="136" w:name="_Toc285185774"/>
      <w:bookmarkStart w:id="137" w:name="_Toc285185881"/>
      <w:bookmarkStart w:id="138" w:name="_Toc286908153"/>
      <w:bookmarkStart w:id="139" w:name="_Toc286908193"/>
      <w:bookmarkStart w:id="140" w:name="_Toc286908234"/>
      <w:bookmarkStart w:id="141" w:name="_Toc286908857"/>
      <w:bookmarkStart w:id="142" w:name="_Toc286911099"/>
      <w:bookmarkStart w:id="143" w:name="_Toc288658356"/>
      <w:bookmarkStart w:id="144" w:name="_Toc288658526"/>
      <w:bookmarkStart w:id="145" w:name="_Toc288659427"/>
      <w:bookmarkStart w:id="146" w:name="_Toc288746602"/>
      <w:bookmarkStart w:id="147" w:name="_Toc288816008"/>
      <w:bookmarkStart w:id="148" w:name="_Toc292466392"/>
      <w:bookmarkStart w:id="149" w:name="_Toc292887257"/>
      <w:bookmarkStart w:id="150" w:name="_Toc293653222"/>
      <w:bookmarkStart w:id="151" w:name="_Toc293653412"/>
      <w:bookmarkStart w:id="152" w:name="_Toc293678402"/>
      <w:bookmarkStart w:id="153" w:name="_Toc297555614"/>
      <w:bookmarkStart w:id="154" w:name="_Toc297559465"/>
      <w:bookmarkStart w:id="155" w:name="_Toc297823150"/>
      <w:bookmarkStart w:id="156" w:name="_Toc297909211"/>
      <w:bookmarkStart w:id="157" w:name="_Toc349750818"/>
      <w:bookmarkStart w:id="158" w:name="_Toc350517879"/>
      <w:bookmarkStart w:id="159" w:name="_Toc350517999"/>
      <w:bookmarkStart w:id="160" w:name="_Toc350518159"/>
      <w:bookmarkStart w:id="161" w:name="_Toc350518224"/>
      <w:bookmarkStart w:id="162" w:name="_Toc350518374"/>
      <w:bookmarkStart w:id="163" w:name="_Toc350518472"/>
      <w:bookmarkStart w:id="164" w:name="_Toc350518528"/>
      <w:bookmarkStart w:id="165" w:name="_Toc350519546"/>
      <w:bookmarkStart w:id="166" w:name="_Toc350519603"/>
      <w:bookmarkStart w:id="167" w:name="_Toc350519659"/>
      <w:bookmarkStart w:id="168" w:name="_Toc350519713"/>
      <w:bookmarkStart w:id="169" w:name="_Toc350520027"/>
      <w:bookmarkStart w:id="170" w:name="_Toc350520129"/>
      <w:bookmarkStart w:id="171" w:name="_Toc350521530"/>
      <w:bookmarkStart w:id="172" w:name="_Toc350522775"/>
      <w:bookmarkStart w:id="173" w:name="_Toc350525181"/>
      <w:bookmarkStart w:id="174" w:name="_Toc350527783"/>
      <w:bookmarkStart w:id="175" w:name="_Toc350527850"/>
      <w:bookmarkStart w:id="176" w:name="_Toc350527884"/>
      <w:bookmarkStart w:id="177" w:name="_Toc350951398"/>
      <w:bookmarkStart w:id="178" w:name="_Toc350951432"/>
      <w:bookmarkStart w:id="179" w:name="_Toc350953515"/>
      <w:bookmarkStart w:id="180" w:name="_Toc351040613"/>
      <w:bookmarkStart w:id="181" w:name="_Toc351103534"/>
      <w:bookmarkStart w:id="182" w:name="_Toc351105920"/>
      <w:bookmarkStart w:id="183" w:name="_Toc351114253"/>
      <w:bookmarkStart w:id="184" w:name="_Toc383019026"/>
      <w:bookmarkStart w:id="185" w:name="_Toc383089739"/>
      <w:bookmarkStart w:id="186" w:name="_Toc384237639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8F6CA3" w:rsidRDefault="008F6CA3" w:rsidP="008F6CA3"/>
    <w:p w:rsidR="00AA630C" w:rsidRPr="00174EA9" w:rsidRDefault="00AA630C" w:rsidP="006B43A6">
      <w:pPr>
        <w:pStyle w:val="Ttulo1"/>
        <w:numPr>
          <w:ilvl w:val="0"/>
          <w:numId w:val="6"/>
        </w:numPr>
        <w:spacing w:after="120"/>
        <w:rPr>
          <w:bCs w:val="0"/>
          <w:sz w:val="20"/>
          <w:szCs w:val="20"/>
        </w:rPr>
      </w:pPr>
      <w:bookmarkStart w:id="187" w:name="_Toc451348065"/>
      <w:bookmarkStart w:id="188" w:name="_Toc452365042"/>
      <w:bookmarkStart w:id="189" w:name="_Toc483320760"/>
      <w:r>
        <w:rPr>
          <w:rFonts w:cs="Arial"/>
          <w:sz w:val="20"/>
          <w:szCs w:val="20"/>
        </w:rPr>
        <w:t xml:space="preserve">– </w:t>
      </w:r>
      <w:bookmarkEnd w:id="187"/>
      <w:bookmarkEnd w:id="188"/>
      <w:bookmarkEnd w:id="189"/>
      <w:r w:rsidR="00E22748">
        <w:rPr>
          <w:rFonts w:cs="Arial"/>
          <w:sz w:val="20"/>
          <w:szCs w:val="20"/>
        </w:rPr>
        <w:t xml:space="preserve">Captura dos logs do </w:t>
      </w:r>
      <w:proofErr w:type="spellStart"/>
      <w:r w:rsidR="00E22748">
        <w:rPr>
          <w:rFonts w:cs="Arial"/>
          <w:sz w:val="20"/>
          <w:szCs w:val="20"/>
        </w:rPr>
        <w:t>Tuxedo</w:t>
      </w:r>
      <w:proofErr w:type="spellEnd"/>
      <w:r w:rsidR="009E6BE1">
        <w:rPr>
          <w:rFonts w:cs="Arial"/>
          <w:sz w:val="20"/>
          <w:szCs w:val="20"/>
        </w:rPr>
        <w:t xml:space="preserve"> </w:t>
      </w:r>
    </w:p>
    <w:p w:rsidR="00AA630C" w:rsidRDefault="00AA630C" w:rsidP="00AA630C">
      <w:pPr>
        <w:pStyle w:val="PargrafodaLista"/>
        <w:spacing w:before="120"/>
        <w:ind w:left="426"/>
        <w:rPr>
          <w:b/>
          <w:sz w:val="20"/>
          <w:szCs w:val="20"/>
        </w:rPr>
      </w:pPr>
      <w:r w:rsidRPr="00174EA9">
        <w:rPr>
          <w:b/>
          <w:sz w:val="20"/>
          <w:szCs w:val="20"/>
        </w:rPr>
        <w:t>Descrição Funcional:</w:t>
      </w:r>
    </w:p>
    <w:p w:rsidR="00AA630C" w:rsidRDefault="00AA630C" w:rsidP="00AA630C">
      <w:pPr>
        <w:pStyle w:val="PargrafodaLista"/>
        <w:spacing w:before="120"/>
        <w:ind w:left="426"/>
        <w:rPr>
          <w:b/>
          <w:sz w:val="20"/>
          <w:szCs w:val="20"/>
        </w:rPr>
      </w:pPr>
    </w:p>
    <w:p w:rsidR="00AA630C" w:rsidRDefault="00D67CBF" w:rsidP="00AA630C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O sistema deverá </w:t>
      </w:r>
      <w:r w:rsidR="00E22748">
        <w:rPr>
          <w:sz w:val="20"/>
          <w:szCs w:val="20"/>
        </w:rPr>
        <w:t xml:space="preserve">mostrar em um </w:t>
      </w:r>
      <w:proofErr w:type="spellStart"/>
      <w:r w:rsidR="00E22748">
        <w:rPr>
          <w:sz w:val="20"/>
          <w:szCs w:val="20"/>
        </w:rPr>
        <w:t>DashBoard</w:t>
      </w:r>
      <w:proofErr w:type="spellEnd"/>
      <w:r w:rsidR="00E22748">
        <w:rPr>
          <w:sz w:val="20"/>
          <w:szCs w:val="20"/>
        </w:rPr>
        <w:t xml:space="preserve"> os gráficos dos serviços </w:t>
      </w:r>
      <w:proofErr w:type="spellStart"/>
      <w:r w:rsidR="00E22748">
        <w:rPr>
          <w:sz w:val="20"/>
          <w:szCs w:val="20"/>
        </w:rPr>
        <w:t>Tuxedos</w:t>
      </w:r>
      <w:proofErr w:type="spellEnd"/>
      <w:r w:rsidR="00E22748">
        <w:rPr>
          <w:sz w:val="20"/>
          <w:szCs w:val="20"/>
        </w:rPr>
        <w:t xml:space="preserve"> devem conter a seguinte organização dados</w:t>
      </w:r>
      <w:r>
        <w:rPr>
          <w:sz w:val="20"/>
          <w:szCs w:val="20"/>
        </w:rPr>
        <w:t>:</w:t>
      </w:r>
    </w:p>
    <w:p w:rsidR="00F036E7" w:rsidRDefault="00E22748" w:rsidP="00AA630C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-Deverá conter o Domínio do </w:t>
      </w:r>
      <w:proofErr w:type="spellStart"/>
      <w:r>
        <w:rPr>
          <w:sz w:val="20"/>
          <w:szCs w:val="20"/>
        </w:rPr>
        <w:t>Tuxedo</w:t>
      </w:r>
      <w:proofErr w:type="spellEnd"/>
      <w:r>
        <w:rPr>
          <w:sz w:val="20"/>
          <w:szCs w:val="20"/>
        </w:rPr>
        <w:t xml:space="preserve"> que são TUXEFO, TUXECE e TUXEWS</w:t>
      </w:r>
      <w:r w:rsidR="00F036E7">
        <w:rPr>
          <w:sz w:val="20"/>
          <w:szCs w:val="20"/>
        </w:rPr>
        <w:t>.</w:t>
      </w:r>
    </w:p>
    <w:p w:rsidR="00E22748" w:rsidRDefault="00E22748" w:rsidP="00AA630C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-Deverá conter o servidor a qual o serviço pertence, por exemplo </w:t>
      </w:r>
      <w:proofErr w:type="spellStart"/>
      <w:r>
        <w:rPr>
          <w:sz w:val="20"/>
          <w:szCs w:val="20"/>
        </w:rPr>
        <w:t>srvURIN</w:t>
      </w:r>
      <w:proofErr w:type="spellEnd"/>
      <w:r>
        <w:rPr>
          <w:sz w:val="20"/>
          <w:szCs w:val="20"/>
        </w:rPr>
        <w:t>, sWRKt37, etc.</w:t>
      </w:r>
    </w:p>
    <w:p w:rsidR="000C3938" w:rsidRDefault="000C3938" w:rsidP="00AA630C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>-Como cada servidor tem uma instância, deveremos identificar qual instância originou o acesso ao serviço.</w:t>
      </w:r>
    </w:p>
    <w:p w:rsidR="00E22748" w:rsidRDefault="00E22748" w:rsidP="00AA630C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>-Deverá conter o nome do serviço e a quantidade de acessos, sendo que deverá ter os acessos com sucesso que terminam com TPSUCESS e os acessos com erros TPFAIL ou outras falhas e deverá conter os erros que causaram as falhas.</w:t>
      </w:r>
    </w:p>
    <w:p w:rsidR="009E6BE1" w:rsidRDefault="009E6BE1" w:rsidP="00AA630C">
      <w:pPr>
        <w:pStyle w:val="PargrafodaLista"/>
        <w:spacing w:before="120"/>
        <w:ind w:left="426"/>
        <w:rPr>
          <w:sz w:val="20"/>
          <w:szCs w:val="20"/>
        </w:rPr>
      </w:pPr>
    </w:p>
    <w:p w:rsidR="00F036E7" w:rsidRPr="00F036E7" w:rsidRDefault="00E22748" w:rsidP="00F036E7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>Deverá ser usado para mostrar os gráficos</w:t>
      </w:r>
      <w:r w:rsidR="00F036E7" w:rsidRPr="00F036E7">
        <w:rPr>
          <w:sz w:val="20"/>
          <w:szCs w:val="20"/>
        </w:rPr>
        <w:t>:</w:t>
      </w:r>
    </w:p>
    <w:p w:rsidR="00F036E7" w:rsidRPr="00F036E7" w:rsidRDefault="00F036E7" w:rsidP="00F036E7">
      <w:pPr>
        <w:pStyle w:val="PargrafodaLista"/>
        <w:spacing w:before="120"/>
        <w:ind w:left="426"/>
        <w:rPr>
          <w:sz w:val="20"/>
          <w:szCs w:val="20"/>
        </w:rPr>
      </w:pPr>
      <w:r w:rsidRPr="00F036E7">
        <w:rPr>
          <w:sz w:val="20"/>
          <w:szCs w:val="20"/>
        </w:rPr>
        <w:t>-</w:t>
      </w:r>
      <w:proofErr w:type="spellStart"/>
      <w:r w:rsidR="00E22748">
        <w:rPr>
          <w:sz w:val="20"/>
          <w:szCs w:val="20"/>
        </w:rPr>
        <w:t>Kibana</w:t>
      </w:r>
      <w:proofErr w:type="spellEnd"/>
      <w:r w:rsidR="00E22748">
        <w:rPr>
          <w:sz w:val="20"/>
          <w:szCs w:val="20"/>
        </w:rPr>
        <w:t>.</w:t>
      </w:r>
    </w:p>
    <w:p w:rsidR="00F036E7" w:rsidRPr="00F036E7" w:rsidRDefault="00E22748" w:rsidP="00F036E7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>Deverá ser usado para capturar os logs já me formato JSON:</w:t>
      </w:r>
    </w:p>
    <w:p w:rsidR="00E22748" w:rsidRDefault="00E22748" w:rsidP="00F036E7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Elastic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Search</w:t>
      </w:r>
      <w:proofErr w:type="spellEnd"/>
      <w:r>
        <w:rPr>
          <w:sz w:val="20"/>
          <w:szCs w:val="20"/>
        </w:rPr>
        <w:t>.</w:t>
      </w:r>
    </w:p>
    <w:p w:rsidR="00F036E7" w:rsidRPr="00F036E7" w:rsidRDefault="00F036E7" w:rsidP="00F036E7">
      <w:pPr>
        <w:pStyle w:val="PargrafodaLista"/>
        <w:spacing w:before="120"/>
        <w:ind w:left="426"/>
        <w:rPr>
          <w:sz w:val="20"/>
          <w:szCs w:val="20"/>
        </w:rPr>
      </w:pPr>
      <w:r w:rsidRPr="00F036E7">
        <w:rPr>
          <w:sz w:val="20"/>
          <w:szCs w:val="20"/>
        </w:rPr>
        <w:t xml:space="preserve">Para </w:t>
      </w:r>
      <w:r w:rsidR="00E22748">
        <w:rPr>
          <w:sz w:val="20"/>
          <w:szCs w:val="20"/>
        </w:rPr>
        <w:t xml:space="preserve">tratar os logs extraídos do </w:t>
      </w:r>
      <w:proofErr w:type="spellStart"/>
      <w:r w:rsidR="00E22748">
        <w:rPr>
          <w:sz w:val="20"/>
          <w:szCs w:val="20"/>
        </w:rPr>
        <w:t>Tuxedo</w:t>
      </w:r>
      <w:proofErr w:type="spellEnd"/>
    </w:p>
    <w:p w:rsidR="00F036E7" w:rsidRPr="00F036E7" w:rsidRDefault="00F036E7" w:rsidP="00F036E7">
      <w:pPr>
        <w:pStyle w:val="PargrafodaLista"/>
        <w:spacing w:before="120"/>
        <w:ind w:left="426"/>
        <w:rPr>
          <w:sz w:val="20"/>
          <w:szCs w:val="20"/>
        </w:rPr>
      </w:pPr>
      <w:r w:rsidRPr="00F036E7">
        <w:rPr>
          <w:sz w:val="20"/>
          <w:szCs w:val="20"/>
        </w:rPr>
        <w:t>-</w:t>
      </w:r>
      <w:r w:rsidR="00E22748">
        <w:rPr>
          <w:sz w:val="20"/>
          <w:szCs w:val="20"/>
        </w:rPr>
        <w:t>Batch em Shell Script</w:t>
      </w:r>
    </w:p>
    <w:p w:rsidR="00F036E7" w:rsidRPr="00F036E7" w:rsidRDefault="00E22748" w:rsidP="00F036E7">
      <w:pPr>
        <w:pStyle w:val="PargrafodaLista"/>
        <w:spacing w:before="120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Para extrair os logs do </w:t>
      </w:r>
      <w:proofErr w:type="spellStart"/>
      <w:r>
        <w:rPr>
          <w:sz w:val="20"/>
          <w:szCs w:val="20"/>
        </w:rPr>
        <w:t>Tuxedo</w:t>
      </w:r>
      <w:proofErr w:type="spellEnd"/>
    </w:p>
    <w:p w:rsidR="00F036E7" w:rsidRPr="00F036E7" w:rsidRDefault="00F036E7" w:rsidP="00F036E7">
      <w:pPr>
        <w:pStyle w:val="PargrafodaLista"/>
        <w:spacing w:before="120"/>
        <w:ind w:left="426"/>
        <w:rPr>
          <w:sz w:val="20"/>
          <w:szCs w:val="20"/>
        </w:rPr>
      </w:pPr>
      <w:r w:rsidRPr="00F036E7">
        <w:rPr>
          <w:sz w:val="20"/>
          <w:szCs w:val="20"/>
        </w:rPr>
        <w:t xml:space="preserve"> -</w:t>
      </w:r>
      <w:r w:rsidR="00E22748">
        <w:rPr>
          <w:sz w:val="20"/>
          <w:szCs w:val="20"/>
        </w:rPr>
        <w:t>Batch em Shell Script</w:t>
      </w:r>
      <w:r w:rsidRPr="00F036E7">
        <w:rPr>
          <w:sz w:val="20"/>
          <w:szCs w:val="20"/>
        </w:rPr>
        <w:t xml:space="preserve"> </w:t>
      </w:r>
    </w:p>
    <w:p w:rsidR="007465C3" w:rsidRPr="00E72FB1" w:rsidRDefault="007465C3" w:rsidP="00071CAD">
      <w:pPr>
        <w:rPr>
          <w:rFonts w:cs="Arial"/>
        </w:rPr>
      </w:pPr>
    </w:p>
    <w:p w:rsidR="006A23CC" w:rsidRDefault="006A23CC">
      <w:pPr>
        <w:widowControl/>
        <w:spacing w:line="240" w:lineRule="auto"/>
        <w:rPr>
          <w:rFonts w:cs="Arial"/>
        </w:rPr>
      </w:pPr>
      <w:bookmarkStart w:id="190" w:name="_Toc285096398"/>
      <w:bookmarkStart w:id="191" w:name="_Toc285185788"/>
      <w:bookmarkStart w:id="192" w:name="_Toc285185895"/>
      <w:bookmarkStart w:id="193" w:name="_Toc285096399"/>
      <w:bookmarkStart w:id="194" w:name="_Toc285185789"/>
      <w:bookmarkStart w:id="195" w:name="_Toc285185896"/>
      <w:bookmarkStart w:id="196" w:name="_Toc285096409"/>
      <w:bookmarkStart w:id="197" w:name="_Toc285185799"/>
      <w:bookmarkStart w:id="198" w:name="_Toc285185906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:rsidR="006A23CC" w:rsidRDefault="006A23CC">
      <w:pPr>
        <w:widowControl/>
        <w:spacing w:line="240" w:lineRule="auto"/>
        <w:rPr>
          <w:rFonts w:cs="Arial"/>
        </w:rPr>
      </w:pPr>
    </w:p>
    <w:p w:rsidR="006A23CC" w:rsidRDefault="006A23CC">
      <w:pPr>
        <w:widowControl/>
        <w:spacing w:line="240" w:lineRule="auto"/>
        <w:rPr>
          <w:rFonts w:cs="Arial"/>
        </w:rPr>
      </w:pPr>
    </w:p>
    <w:p w:rsidR="006A23CC" w:rsidRDefault="006A23CC">
      <w:pPr>
        <w:widowControl/>
        <w:spacing w:line="240" w:lineRule="auto"/>
        <w:rPr>
          <w:rFonts w:cs="Arial"/>
        </w:rPr>
      </w:pPr>
    </w:p>
    <w:p w:rsidR="006A23CC" w:rsidRPr="006A23CC" w:rsidRDefault="006A23CC" w:rsidP="006B43A6">
      <w:pPr>
        <w:pStyle w:val="Ttulo1"/>
        <w:numPr>
          <w:ilvl w:val="0"/>
          <w:numId w:val="8"/>
        </w:numPr>
        <w:pBdr>
          <w:bottom w:val="single" w:sz="4" w:space="1" w:color="000000" w:themeColor="text1"/>
        </w:pBdr>
        <w:ind w:left="720" w:hanging="720"/>
        <w:rPr>
          <w:rFonts w:cs="Arial"/>
        </w:rPr>
      </w:pPr>
      <w:bookmarkStart w:id="199" w:name="_Toc351114313"/>
      <w:bookmarkStart w:id="200" w:name="_Toc483320775"/>
      <w:r w:rsidRPr="006A23CC">
        <w:rPr>
          <w:rFonts w:cs="Arial"/>
        </w:rPr>
        <w:t>Requisitos de Solução</w:t>
      </w:r>
      <w:bookmarkEnd w:id="199"/>
      <w:bookmarkEnd w:id="200"/>
    </w:p>
    <w:p w:rsidR="006A23CC" w:rsidRP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Pr="006A23CC" w:rsidRDefault="006A23CC" w:rsidP="006A23CC">
      <w:pPr>
        <w:widowControl/>
        <w:numPr>
          <w:ilvl w:val="0"/>
          <w:numId w:val="1"/>
        </w:numPr>
        <w:spacing w:line="240" w:lineRule="auto"/>
        <w:rPr>
          <w:rFonts w:cs="Arial"/>
          <w:b/>
          <w:bCs/>
          <w:vanish/>
        </w:rPr>
      </w:pPr>
      <w:bookmarkStart w:id="201" w:name="_Toc350526157"/>
      <w:bookmarkStart w:id="202" w:name="_Toc350526190"/>
      <w:bookmarkStart w:id="203" w:name="_Toc350527817"/>
      <w:bookmarkStart w:id="204" w:name="_Toc350527918"/>
      <w:bookmarkStart w:id="205" w:name="_Toc350950087"/>
      <w:bookmarkStart w:id="206" w:name="_Toc350953891"/>
      <w:bookmarkStart w:id="207" w:name="_Toc350961771"/>
      <w:bookmarkStart w:id="208" w:name="_Toc351038045"/>
      <w:bookmarkStart w:id="209" w:name="_Toc351107601"/>
      <w:bookmarkStart w:id="210" w:name="_Toc351107926"/>
      <w:bookmarkStart w:id="211" w:name="_Toc351114314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A9543B" w:rsidRDefault="00671557" w:rsidP="006B43A6">
      <w:pPr>
        <w:pStyle w:val="Ttulo1"/>
        <w:numPr>
          <w:ilvl w:val="1"/>
          <w:numId w:val="8"/>
        </w:numPr>
        <w:rPr>
          <w:sz w:val="20"/>
          <w:szCs w:val="20"/>
        </w:rPr>
      </w:pPr>
      <w:bookmarkStart w:id="212" w:name="_Toc483320776"/>
      <w:bookmarkStart w:id="213" w:name="_Toc456345507"/>
      <w:r>
        <w:rPr>
          <w:sz w:val="20"/>
          <w:szCs w:val="20"/>
        </w:rPr>
        <w:t xml:space="preserve">RS2.1 </w:t>
      </w:r>
      <w:r w:rsidR="00103D48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bookmarkEnd w:id="212"/>
      <w:r w:rsidR="00103D48">
        <w:rPr>
          <w:sz w:val="20"/>
          <w:szCs w:val="20"/>
        </w:rPr>
        <w:t xml:space="preserve">Captura de Logs do </w:t>
      </w:r>
      <w:proofErr w:type="spellStart"/>
      <w:r w:rsidR="00103D48">
        <w:rPr>
          <w:sz w:val="20"/>
          <w:szCs w:val="20"/>
        </w:rPr>
        <w:t>Tuxedo</w:t>
      </w:r>
      <w:proofErr w:type="spellEnd"/>
    </w:p>
    <w:p w:rsidR="007E42CF" w:rsidRPr="001154A7" w:rsidRDefault="007E42CF" w:rsidP="00103D48">
      <w:pPr>
        <w:pStyle w:val="Ttulo1"/>
        <w:numPr>
          <w:ilvl w:val="2"/>
          <w:numId w:val="8"/>
        </w:numPr>
        <w:rPr>
          <w:sz w:val="20"/>
          <w:szCs w:val="20"/>
        </w:rPr>
      </w:pPr>
      <w:bookmarkStart w:id="214" w:name="_Toc483320777"/>
      <w:r w:rsidRPr="001154A7">
        <w:rPr>
          <w:sz w:val="20"/>
          <w:szCs w:val="20"/>
        </w:rPr>
        <w:t>RS</w:t>
      </w:r>
      <w:r w:rsidR="00236798">
        <w:rPr>
          <w:sz w:val="20"/>
          <w:szCs w:val="20"/>
        </w:rPr>
        <w:t>2.1.</w:t>
      </w:r>
      <w:r w:rsidR="00B34E67">
        <w:rPr>
          <w:sz w:val="20"/>
          <w:szCs w:val="20"/>
        </w:rPr>
        <w:t>1</w:t>
      </w:r>
      <w:r w:rsidRPr="001154A7">
        <w:rPr>
          <w:sz w:val="20"/>
          <w:szCs w:val="20"/>
        </w:rPr>
        <w:t xml:space="preserve"> – </w:t>
      </w:r>
      <w:bookmarkEnd w:id="213"/>
      <w:bookmarkEnd w:id="214"/>
      <w:proofErr w:type="spellStart"/>
      <w:r w:rsidR="00103D48" w:rsidRPr="00103D48">
        <w:rPr>
          <w:sz w:val="20"/>
          <w:szCs w:val="20"/>
        </w:rPr>
        <w:t>Elastic</w:t>
      </w:r>
      <w:proofErr w:type="spellEnd"/>
      <w:r w:rsidR="00103D48" w:rsidRPr="00103D48">
        <w:rPr>
          <w:sz w:val="20"/>
          <w:szCs w:val="20"/>
        </w:rPr>
        <w:t xml:space="preserve"> </w:t>
      </w:r>
      <w:proofErr w:type="spellStart"/>
      <w:r w:rsidR="00103D48" w:rsidRPr="00103D48">
        <w:rPr>
          <w:sz w:val="20"/>
          <w:szCs w:val="20"/>
        </w:rPr>
        <w:t>Search</w:t>
      </w:r>
      <w:proofErr w:type="spellEnd"/>
    </w:p>
    <w:p w:rsidR="007E42CF" w:rsidRPr="007569F3" w:rsidRDefault="007E42CF" w:rsidP="007E42CF"/>
    <w:p w:rsidR="007E42CF" w:rsidRPr="00D87FF6" w:rsidRDefault="007E42CF" w:rsidP="007E42CF">
      <w:pPr>
        <w:rPr>
          <w:rFonts w:cs="Arial"/>
          <w:color w:val="000000"/>
        </w:rPr>
      </w:pPr>
      <w:r w:rsidRPr="00D87FF6">
        <w:rPr>
          <w:rFonts w:cs="Arial"/>
          <w:b/>
          <w:color w:val="000000"/>
          <w:u w:val="single"/>
        </w:rPr>
        <w:t>Descrição</w:t>
      </w:r>
      <w:r w:rsidRPr="00D87FF6">
        <w:rPr>
          <w:rFonts w:cs="Arial"/>
          <w:color w:val="000000"/>
        </w:rPr>
        <w:t>:</w:t>
      </w:r>
    </w:p>
    <w:p w:rsidR="007E42CF" w:rsidRDefault="00103D4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Instalar e configurar o </w:t>
      </w:r>
      <w:proofErr w:type="spellStart"/>
      <w:r>
        <w:rPr>
          <w:rFonts w:cs="Arial"/>
          <w:color w:val="000000"/>
        </w:rPr>
        <w:t>elastic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search</w:t>
      </w:r>
      <w:proofErr w:type="spellEnd"/>
      <w:r>
        <w:rPr>
          <w:rFonts w:cs="Arial"/>
          <w:color w:val="000000"/>
        </w:rPr>
        <w:t xml:space="preserve">, o modo de comunicação com o </w:t>
      </w:r>
      <w:proofErr w:type="spellStart"/>
      <w:r>
        <w:rPr>
          <w:rFonts w:cs="Arial"/>
          <w:color w:val="000000"/>
        </w:rPr>
        <w:t>elastic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search</w:t>
      </w:r>
      <w:proofErr w:type="spellEnd"/>
      <w:r>
        <w:rPr>
          <w:rFonts w:cs="Arial"/>
          <w:color w:val="000000"/>
        </w:rPr>
        <w:t xml:space="preserve"> será o envio de um POST para o serviço do </w:t>
      </w:r>
      <w:proofErr w:type="spellStart"/>
      <w:r>
        <w:rPr>
          <w:rFonts w:cs="Arial"/>
          <w:color w:val="000000"/>
        </w:rPr>
        <w:t>elasctic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search</w:t>
      </w:r>
      <w:proofErr w:type="spellEnd"/>
      <w:r w:rsidR="00435AAC">
        <w:rPr>
          <w:rFonts w:cs="Arial"/>
          <w:color w:val="000000"/>
        </w:rPr>
        <w:t>.</w:t>
      </w:r>
      <w:r>
        <w:rPr>
          <w:rFonts w:cs="Arial"/>
          <w:color w:val="000000"/>
        </w:rPr>
        <w:t xml:space="preserve"> Este POST terá o formato de JSON com as seguintes informações formatadas em JSON:</w:t>
      </w:r>
    </w:p>
    <w:p w:rsidR="00103D48" w:rsidRDefault="00103D48" w:rsidP="007E42CF">
      <w:pPr>
        <w:rPr>
          <w:rFonts w:cs="Arial"/>
          <w:color w:val="00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93"/>
        <w:gridCol w:w="831"/>
        <w:gridCol w:w="1666"/>
        <w:gridCol w:w="1447"/>
        <w:gridCol w:w="807"/>
        <w:gridCol w:w="888"/>
        <w:gridCol w:w="2009"/>
        <w:gridCol w:w="1713"/>
      </w:tblGrid>
      <w:tr w:rsidR="000C3938" w:rsidTr="000C3938">
        <w:tc>
          <w:tcPr>
            <w:tcW w:w="1006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>
              <w:rPr>
                <w:rFonts w:cs="Arial"/>
                <w:color w:val="000000"/>
              </w:rPr>
              <w:t>domain</w:t>
            </w:r>
            <w:proofErr w:type="spellEnd"/>
            <w:proofErr w:type="gramEnd"/>
          </w:p>
        </w:tc>
        <w:tc>
          <w:tcPr>
            <w:tcW w:w="1151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server</w:t>
            </w:r>
            <w:proofErr w:type="gramEnd"/>
          </w:p>
        </w:tc>
        <w:tc>
          <w:tcPr>
            <w:tcW w:w="2207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file</w:t>
            </w:r>
            <w:proofErr w:type="gramEnd"/>
          </w:p>
        </w:tc>
        <w:tc>
          <w:tcPr>
            <w:tcW w:w="1906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>
              <w:rPr>
                <w:rFonts w:cs="Arial"/>
                <w:color w:val="000000"/>
              </w:rPr>
              <w:t>service</w:t>
            </w:r>
            <w:proofErr w:type="spellEnd"/>
            <w:proofErr w:type="gramEnd"/>
          </w:p>
        </w:tc>
        <w:tc>
          <w:tcPr>
            <w:tcW w:w="1126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 w:rsidRPr="000C3938">
              <w:rPr>
                <w:rFonts w:cs="Arial"/>
                <w:color w:val="000000"/>
              </w:rPr>
              <w:t>dateStart</w:t>
            </w:r>
            <w:proofErr w:type="spellEnd"/>
            <w:proofErr w:type="gramEnd"/>
          </w:p>
        </w:tc>
        <w:tc>
          <w:tcPr>
            <w:tcW w:w="1211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 w:rsidRPr="000C3938">
              <w:rPr>
                <w:rFonts w:cs="Arial"/>
                <w:color w:val="000000"/>
              </w:rPr>
              <w:t>dateFinish</w:t>
            </w:r>
            <w:proofErr w:type="spellEnd"/>
            <w:proofErr w:type="gramEnd"/>
          </w:p>
        </w:tc>
        <w:tc>
          <w:tcPr>
            <w:tcW w:w="830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>
              <w:rPr>
                <w:rFonts w:cs="Arial"/>
                <w:color w:val="000000"/>
              </w:rPr>
              <w:t>error</w:t>
            </w:r>
            <w:proofErr w:type="spellEnd"/>
            <w:proofErr w:type="gramEnd"/>
          </w:p>
        </w:tc>
        <w:tc>
          <w:tcPr>
            <w:tcW w:w="617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 w:rsidRPr="000C3938">
              <w:rPr>
                <w:rFonts w:cs="Arial"/>
                <w:color w:val="000000"/>
              </w:rPr>
              <w:t>erro</w:t>
            </w:r>
            <w:r>
              <w:rPr>
                <w:rFonts w:cs="Arial"/>
                <w:color w:val="000000"/>
              </w:rPr>
              <w:t>r</w:t>
            </w:r>
            <w:r w:rsidRPr="000C3938">
              <w:rPr>
                <w:rFonts w:cs="Arial"/>
                <w:color w:val="000000"/>
              </w:rPr>
              <w:t>Details</w:t>
            </w:r>
            <w:proofErr w:type="spellEnd"/>
            <w:proofErr w:type="gramEnd"/>
          </w:p>
        </w:tc>
      </w:tr>
      <w:tr w:rsidR="000C3938" w:rsidTr="000C3938">
        <w:tc>
          <w:tcPr>
            <w:tcW w:w="1006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proofErr w:type="gramStart"/>
            <w:r>
              <w:rPr>
                <w:rFonts w:cs="Arial"/>
                <w:color w:val="000000"/>
              </w:rPr>
              <w:t>tuxefo</w:t>
            </w:r>
            <w:proofErr w:type="spellEnd"/>
            <w:proofErr w:type="gramEnd"/>
          </w:p>
        </w:tc>
        <w:tc>
          <w:tcPr>
            <w:tcW w:w="1151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sWRKt</w:t>
            </w:r>
            <w:proofErr w:type="gramEnd"/>
            <w:r>
              <w:rPr>
                <w:rFonts w:cs="Arial"/>
                <w:color w:val="000000"/>
              </w:rPr>
              <w:t>37</w:t>
            </w:r>
          </w:p>
        </w:tc>
        <w:tc>
          <w:tcPr>
            <w:tcW w:w="2207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r w:rsidRPr="000C3938">
              <w:rPr>
                <w:rFonts w:cs="Arial"/>
                <w:color w:val="000000"/>
              </w:rPr>
              <w:t>010800_58393080.log</w:t>
            </w:r>
          </w:p>
        </w:tc>
        <w:tc>
          <w:tcPr>
            <w:tcW w:w="1906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GRAVAPREPAGO</w:t>
            </w:r>
          </w:p>
        </w:tc>
        <w:tc>
          <w:tcPr>
            <w:tcW w:w="1126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r w:rsidRPr="000C3938">
              <w:rPr>
                <w:rFonts w:cs="Arial"/>
                <w:color w:val="000000"/>
              </w:rPr>
              <w:t>2018-12-13 19:09:15</w:t>
            </w:r>
          </w:p>
        </w:tc>
        <w:tc>
          <w:tcPr>
            <w:tcW w:w="1211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r w:rsidRPr="000C3938">
              <w:rPr>
                <w:rFonts w:cs="Arial"/>
                <w:color w:val="000000"/>
              </w:rPr>
              <w:t>2018-12-13 19:09:15</w:t>
            </w:r>
          </w:p>
        </w:tc>
        <w:tc>
          <w:tcPr>
            <w:tcW w:w="830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proofErr w:type="spellStart"/>
            <w:r w:rsidRPr="000C3938">
              <w:rPr>
                <w:rFonts w:cs="Arial"/>
                <w:color w:val="000000"/>
              </w:rPr>
              <w:t>TuxException</w:t>
            </w:r>
            <w:proofErr w:type="spellEnd"/>
            <w:r w:rsidRPr="000C3938">
              <w:rPr>
                <w:rFonts w:cs="Arial"/>
                <w:color w:val="000000"/>
              </w:rPr>
              <w:t xml:space="preserve"> recebida|24E0029|Prospect não encontrado||#|</w:t>
            </w:r>
          </w:p>
        </w:tc>
        <w:tc>
          <w:tcPr>
            <w:tcW w:w="617" w:type="dxa"/>
          </w:tcPr>
          <w:p w:rsidR="000C3938" w:rsidRDefault="000C3938" w:rsidP="007E42CF">
            <w:pPr>
              <w:rPr>
                <w:rFonts w:cs="Arial"/>
                <w:color w:val="000000"/>
              </w:rPr>
            </w:pPr>
            <w:r w:rsidRPr="000C3938">
              <w:rPr>
                <w:rFonts w:cs="Arial"/>
                <w:color w:val="000000"/>
              </w:rPr>
              <w:t>[</w:t>
            </w:r>
            <w:proofErr w:type="spellStart"/>
            <w:r w:rsidRPr="000C3938">
              <w:rPr>
                <w:rFonts w:cs="Arial"/>
                <w:color w:val="000000"/>
              </w:rPr>
              <w:t>TuxSvcPROSPECTIT</w:t>
            </w:r>
            <w:proofErr w:type="spellEnd"/>
            <w:r w:rsidRPr="000C3938">
              <w:rPr>
                <w:rFonts w:cs="Arial"/>
                <w:color w:val="000000"/>
              </w:rPr>
              <w:t xml:space="preserve">] </w:t>
            </w:r>
            <w:proofErr w:type="spellStart"/>
            <w:proofErr w:type="gramStart"/>
            <w:r w:rsidRPr="000C3938">
              <w:rPr>
                <w:rFonts w:cs="Arial"/>
                <w:color w:val="000000"/>
              </w:rPr>
              <w:t>Code</w:t>
            </w:r>
            <w:proofErr w:type="spellEnd"/>
            <w:r w:rsidRPr="000C3938">
              <w:rPr>
                <w:rFonts w:cs="Arial"/>
                <w:color w:val="000000"/>
              </w:rPr>
              <w:t>:[</w:t>
            </w:r>
            <w:proofErr w:type="gramEnd"/>
            <w:r w:rsidRPr="000C3938">
              <w:rPr>
                <w:rFonts w:cs="Arial"/>
                <w:color w:val="000000"/>
              </w:rPr>
              <w:t xml:space="preserve">24E0029] </w:t>
            </w:r>
            <w:proofErr w:type="spellStart"/>
            <w:r w:rsidRPr="000C3938">
              <w:rPr>
                <w:rFonts w:cs="Arial"/>
                <w:color w:val="000000"/>
              </w:rPr>
              <w:t>Msg</w:t>
            </w:r>
            <w:proofErr w:type="spellEnd"/>
            <w:r w:rsidRPr="000C3938">
              <w:rPr>
                <w:rFonts w:cs="Arial"/>
                <w:color w:val="000000"/>
              </w:rPr>
              <w:t>:[</w:t>
            </w:r>
            <w:proofErr w:type="spellStart"/>
            <w:r w:rsidRPr="000C3938">
              <w:rPr>
                <w:rFonts w:cs="Arial"/>
                <w:color w:val="000000"/>
              </w:rPr>
              <w:t>Prospect</w:t>
            </w:r>
            <w:proofErr w:type="spellEnd"/>
            <w:r w:rsidRPr="000C3938">
              <w:rPr>
                <w:rFonts w:cs="Arial"/>
                <w:color w:val="000000"/>
              </w:rPr>
              <w:t xml:space="preserve"> não encontrado]|#|</w:t>
            </w:r>
          </w:p>
        </w:tc>
      </w:tr>
    </w:tbl>
    <w:p w:rsidR="00103D48" w:rsidRDefault="00103D48" w:rsidP="007E42CF">
      <w:pPr>
        <w:rPr>
          <w:rFonts w:cs="Arial"/>
          <w:color w:val="000000"/>
        </w:rPr>
      </w:pPr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Onde:</w:t>
      </w:r>
    </w:p>
    <w:p w:rsidR="006B4632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</w:t>
      </w:r>
      <w:proofErr w:type="spellStart"/>
      <w:r>
        <w:rPr>
          <w:rFonts w:cs="Arial"/>
          <w:color w:val="000000"/>
        </w:rPr>
        <w:t>domain</w:t>
      </w:r>
      <w:proofErr w:type="spellEnd"/>
      <w:r>
        <w:rPr>
          <w:rFonts w:cs="Arial"/>
          <w:color w:val="000000"/>
        </w:rPr>
        <w:t xml:space="preserve">: Identificará o domínio </w:t>
      </w:r>
      <w:proofErr w:type="spellStart"/>
      <w:r>
        <w:rPr>
          <w:rFonts w:cs="Arial"/>
          <w:color w:val="000000"/>
        </w:rPr>
        <w:t>Tuxedo</w:t>
      </w:r>
      <w:proofErr w:type="spellEnd"/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-server: Identificará o servidor </w:t>
      </w:r>
      <w:proofErr w:type="spellStart"/>
      <w:r>
        <w:rPr>
          <w:rFonts w:cs="Arial"/>
          <w:color w:val="000000"/>
        </w:rPr>
        <w:t>tuxedo</w:t>
      </w:r>
      <w:proofErr w:type="spellEnd"/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-file: Identificará a instância, cada instância provavelmente tem um arquivo físico</w:t>
      </w:r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</w:t>
      </w:r>
      <w:proofErr w:type="spellStart"/>
      <w:r>
        <w:rPr>
          <w:rFonts w:cs="Arial"/>
          <w:color w:val="000000"/>
        </w:rPr>
        <w:t>service</w:t>
      </w:r>
      <w:proofErr w:type="spellEnd"/>
      <w:r>
        <w:rPr>
          <w:rFonts w:cs="Arial"/>
          <w:color w:val="000000"/>
        </w:rPr>
        <w:t xml:space="preserve">: Serviço do </w:t>
      </w:r>
      <w:proofErr w:type="spellStart"/>
      <w:r>
        <w:rPr>
          <w:rFonts w:cs="Arial"/>
          <w:color w:val="000000"/>
        </w:rPr>
        <w:t>Tuxedo</w:t>
      </w:r>
      <w:proofErr w:type="spellEnd"/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</w:t>
      </w:r>
      <w:proofErr w:type="spellStart"/>
      <w:r>
        <w:rPr>
          <w:rFonts w:cs="Arial"/>
          <w:color w:val="000000"/>
        </w:rPr>
        <w:t>dataStart</w:t>
      </w:r>
      <w:proofErr w:type="spellEnd"/>
      <w:r>
        <w:rPr>
          <w:rFonts w:cs="Arial"/>
          <w:color w:val="000000"/>
        </w:rPr>
        <w:t>: a Data onde ocorre o evento “</w:t>
      </w:r>
      <w:proofErr w:type="spellStart"/>
      <w:r w:rsidRPr="000C3938">
        <w:rPr>
          <w:rFonts w:cs="Arial"/>
          <w:color w:val="000000"/>
        </w:rPr>
        <w:t>TuxBasicSvc</w:t>
      </w:r>
      <w:proofErr w:type="spellEnd"/>
      <w:r w:rsidRPr="000C3938">
        <w:rPr>
          <w:rFonts w:cs="Arial"/>
          <w:color w:val="000000"/>
        </w:rPr>
        <w:t xml:space="preserve"> </w:t>
      </w:r>
      <w:proofErr w:type="spellStart"/>
      <w:r w:rsidRPr="000C3938">
        <w:rPr>
          <w:rFonts w:cs="Arial"/>
          <w:color w:val="000000"/>
        </w:rPr>
        <w:t>TuxSvc</w:t>
      </w:r>
      <w:proofErr w:type="spellEnd"/>
      <w:r w:rsidRPr="000C3938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>GRAVAPREPAGO</w:t>
      </w:r>
      <w:r w:rsidRPr="000C3938">
        <w:rPr>
          <w:rFonts w:cs="Arial"/>
          <w:color w:val="000000"/>
        </w:rPr>
        <w:t xml:space="preserve"> construtor</w:t>
      </w:r>
      <w:r>
        <w:rPr>
          <w:rFonts w:cs="Arial"/>
          <w:color w:val="000000"/>
        </w:rPr>
        <w:t>”</w:t>
      </w:r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</w:t>
      </w:r>
      <w:proofErr w:type="spellStart"/>
      <w:r>
        <w:rPr>
          <w:rFonts w:cs="Arial"/>
          <w:color w:val="000000"/>
        </w:rPr>
        <w:t>dateFinish</w:t>
      </w:r>
      <w:proofErr w:type="spellEnd"/>
      <w:r>
        <w:rPr>
          <w:rFonts w:cs="Arial"/>
          <w:color w:val="000000"/>
        </w:rPr>
        <w:t xml:space="preserve">: a Data onde ocorre os eventos: </w:t>
      </w:r>
      <w:r w:rsidRPr="000C3938">
        <w:rPr>
          <w:rFonts w:cs="Arial"/>
          <w:color w:val="000000"/>
        </w:rPr>
        <w:t>encerrando com TPSUCCESS</w:t>
      </w:r>
      <w:r>
        <w:rPr>
          <w:rFonts w:cs="Arial"/>
          <w:color w:val="000000"/>
        </w:rPr>
        <w:t xml:space="preserve"> ou encerrando com TPFAIL e demais eventos de erro de finalização.</w:t>
      </w:r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</w:t>
      </w:r>
      <w:proofErr w:type="spellStart"/>
      <w:r>
        <w:rPr>
          <w:rFonts w:cs="Arial"/>
          <w:color w:val="000000"/>
        </w:rPr>
        <w:t>error</w:t>
      </w:r>
      <w:proofErr w:type="spellEnd"/>
      <w:r>
        <w:rPr>
          <w:rFonts w:cs="Arial"/>
          <w:color w:val="000000"/>
        </w:rPr>
        <w:t>: o Erro ocorrido se existir</w:t>
      </w:r>
    </w:p>
    <w:p w:rsidR="000C3938" w:rsidRDefault="000C393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-</w:t>
      </w:r>
      <w:proofErr w:type="spellStart"/>
      <w:r>
        <w:rPr>
          <w:rFonts w:cs="Arial"/>
          <w:color w:val="000000"/>
        </w:rPr>
        <w:t>errorDetails</w:t>
      </w:r>
      <w:proofErr w:type="spellEnd"/>
      <w:r>
        <w:rPr>
          <w:rFonts w:cs="Arial"/>
          <w:color w:val="000000"/>
        </w:rPr>
        <w:t>: O detalhe do erro</w:t>
      </w:r>
    </w:p>
    <w:p w:rsidR="000C3938" w:rsidRDefault="000C3938" w:rsidP="007E42CF">
      <w:pPr>
        <w:rPr>
          <w:rFonts w:cs="Arial"/>
          <w:color w:val="000000"/>
        </w:rPr>
      </w:pPr>
    </w:p>
    <w:p w:rsidR="000C3938" w:rsidRDefault="000C3938" w:rsidP="007E42CF">
      <w:pPr>
        <w:rPr>
          <w:rFonts w:cs="Arial"/>
          <w:color w:val="000000"/>
        </w:rPr>
      </w:pPr>
    </w:p>
    <w:p w:rsidR="000C3938" w:rsidRPr="00D87FF6" w:rsidRDefault="000C3938" w:rsidP="007E42CF">
      <w:pPr>
        <w:rPr>
          <w:rFonts w:cs="Arial"/>
          <w:color w:val="000000"/>
        </w:rPr>
      </w:pPr>
    </w:p>
    <w:p w:rsidR="007E42CF" w:rsidRPr="00D87FF6" w:rsidRDefault="007E42CF" w:rsidP="007E42CF">
      <w:pPr>
        <w:rPr>
          <w:rFonts w:cs="Arial"/>
          <w:b/>
          <w:color w:val="000000"/>
          <w:u w:val="single"/>
        </w:rPr>
      </w:pPr>
      <w:r w:rsidRPr="00D87FF6">
        <w:rPr>
          <w:rFonts w:cs="Arial"/>
          <w:b/>
          <w:color w:val="000000"/>
          <w:u w:val="single"/>
        </w:rPr>
        <w:t>Pontos de atenção:</w:t>
      </w:r>
    </w:p>
    <w:p w:rsidR="007E42CF" w:rsidRDefault="003B5527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- </w:t>
      </w:r>
      <w:r w:rsidR="000C3938">
        <w:rPr>
          <w:rFonts w:cs="Arial"/>
          <w:color w:val="000000"/>
        </w:rPr>
        <w:t xml:space="preserve">Por hora essa chamada será </w:t>
      </w:r>
      <w:proofErr w:type="spellStart"/>
      <w:r w:rsidR="000C3938">
        <w:rPr>
          <w:rFonts w:cs="Arial"/>
          <w:color w:val="000000"/>
        </w:rPr>
        <w:t>veita</w:t>
      </w:r>
      <w:proofErr w:type="spellEnd"/>
      <w:r w:rsidR="000C3938">
        <w:rPr>
          <w:rFonts w:cs="Arial"/>
          <w:color w:val="000000"/>
        </w:rPr>
        <w:t xml:space="preserve"> ou de um Aplicativo em C ou de um </w:t>
      </w:r>
      <w:proofErr w:type="spellStart"/>
      <w:r w:rsidR="000C3938">
        <w:rPr>
          <w:rFonts w:cs="Arial"/>
          <w:color w:val="000000"/>
        </w:rPr>
        <w:t>shell</w:t>
      </w:r>
      <w:proofErr w:type="spellEnd"/>
      <w:r w:rsidR="000C3938">
        <w:rPr>
          <w:rFonts w:cs="Arial"/>
          <w:color w:val="000000"/>
        </w:rPr>
        <w:t xml:space="preserve"> para fazer os posts para o </w:t>
      </w:r>
      <w:proofErr w:type="spellStart"/>
      <w:proofErr w:type="gramStart"/>
      <w:r w:rsidR="000C3938">
        <w:rPr>
          <w:rFonts w:cs="Arial"/>
          <w:color w:val="000000"/>
        </w:rPr>
        <w:t>ElasticSearch</w:t>
      </w:r>
      <w:proofErr w:type="spellEnd"/>
      <w:r w:rsidR="000C3938">
        <w:rPr>
          <w:rFonts w:cs="Arial"/>
          <w:color w:val="000000"/>
        </w:rPr>
        <w:t>.</w:t>
      </w:r>
      <w:r w:rsidR="007E42CF" w:rsidRPr="00D87FF6">
        <w:rPr>
          <w:rFonts w:cs="Arial"/>
          <w:color w:val="000000"/>
        </w:rPr>
        <w:t>.</w:t>
      </w:r>
      <w:proofErr w:type="gramEnd"/>
    </w:p>
    <w:p w:rsidR="003D5E96" w:rsidRPr="00D87FF6" w:rsidRDefault="003B5527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- </w:t>
      </w:r>
      <w:r w:rsidR="000C3938">
        <w:rPr>
          <w:rFonts w:cs="Arial"/>
          <w:color w:val="000000"/>
        </w:rPr>
        <w:t xml:space="preserve">O </w:t>
      </w:r>
      <w:proofErr w:type="spellStart"/>
      <w:r w:rsidR="000C3938">
        <w:rPr>
          <w:rFonts w:cs="Arial"/>
          <w:color w:val="000000"/>
        </w:rPr>
        <w:t>JSONs</w:t>
      </w:r>
      <w:proofErr w:type="spellEnd"/>
      <w:r w:rsidR="000C3938">
        <w:rPr>
          <w:rFonts w:cs="Arial"/>
          <w:color w:val="000000"/>
        </w:rPr>
        <w:t xml:space="preserve"> será feitos e tratados por batch ou C</w:t>
      </w:r>
      <w:r>
        <w:rPr>
          <w:rFonts w:cs="Arial"/>
          <w:color w:val="000000"/>
        </w:rPr>
        <w:t>.</w:t>
      </w:r>
    </w:p>
    <w:p w:rsidR="003D5E96" w:rsidRPr="00D87FF6" w:rsidRDefault="003D5E96" w:rsidP="007E42CF">
      <w:pPr>
        <w:rPr>
          <w:rFonts w:cs="Arial"/>
          <w:color w:val="000000"/>
        </w:rPr>
      </w:pPr>
    </w:p>
    <w:p w:rsidR="007E42CF" w:rsidRPr="00D87FF6" w:rsidRDefault="007E42CF" w:rsidP="007E42CF">
      <w:pPr>
        <w:rPr>
          <w:rFonts w:cs="Arial"/>
          <w:color w:val="000000"/>
        </w:rPr>
      </w:pPr>
      <w:r w:rsidRPr="00D87FF6">
        <w:rPr>
          <w:rFonts w:cs="Arial"/>
          <w:b/>
          <w:color w:val="000000"/>
          <w:u w:val="single"/>
        </w:rPr>
        <w:t>Comportamento</w:t>
      </w:r>
      <w:r w:rsidRPr="00D87FF6">
        <w:rPr>
          <w:rFonts w:cs="Arial"/>
          <w:color w:val="000000"/>
        </w:rPr>
        <w:t>:</w:t>
      </w:r>
    </w:p>
    <w:p w:rsidR="007E42CF" w:rsidRPr="00D87FF6" w:rsidRDefault="007E42CF" w:rsidP="00D70B81">
      <w:pPr>
        <w:numPr>
          <w:ilvl w:val="0"/>
          <w:numId w:val="12"/>
        </w:numPr>
        <w:rPr>
          <w:rFonts w:cs="Arial"/>
          <w:color w:val="000000"/>
        </w:rPr>
      </w:pPr>
      <w:r w:rsidRPr="00D87FF6">
        <w:rPr>
          <w:rFonts w:cs="Arial"/>
          <w:color w:val="000000"/>
        </w:rPr>
        <w:t xml:space="preserve">O Sistema </w:t>
      </w:r>
      <w:r w:rsidR="00BE4210">
        <w:rPr>
          <w:rFonts w:cs="Arial"/>
          <w:color w:val="000000"/>
        </w:rPr>
        <w:t xml:space="preserve">deverá estar on-line e pronto para receber os </w:t>
      </w:r>
      <w:proofErr w:type="spellStart"/>
      <w:r w:rsidR="00BE4210">
        <w:rPr>
          <w:rFonts w:cs="Arial"/>
          <w:color w:val="000000"/>
        </w:rPr>
        <w:t>requests</w:t>
      </w:r>
      <w:proofErr w:type="spellEnd"/>
      <w:r w:rsidRPr="00D87FF6">
        <w:rPr>
          <w:rFonts w:cs="Arial"/>
          <w:color w:val="000000"/>
        </w:rPr>
        <w:t>:</w:t>
      </w:r>
      <w:r w:rsidR="00D70B81" w:rsidRPr="00D87FF6">
        <w:rPr>
          <w:rFonts w:cs="Arial"/>
          <w:color w:val="000000"/>
        </w:rPr>
        <w:t xml:space="preserve"> </w:t>
      </w:r>
    </w:p>
    <w:p w:rsidR="007E42CF" w:rsidRDefault="00BE4210" w:rsidP="006B43A6">
      <w:pPr>
        <w:numPr>
          <w:ilvl w:val="0"/>
          <w:numId w:val="12"/>
        </w:numPr>
        <w:rPr>
          <w:rFonts w:cs="Arial"/>
          <w:color w:val="000000"/>
        </w:rPr>
      </w:pPr>
      <w:r>
        <w:rPr>
          <w:rFonts w:cs="Arial"/>
          <w:color w:val="000000"/>
        </w:rPr>
        <w:t xml:space="preserve">O Sistema recebe o </w:t>
      </w:r>
      <w:proofErr w:type="spellStart"/>
      <w:r>
        <w:rPr>
          <w:rFonts w:cs="Arial"/>
          <w:color w:val="000000"/>
        </w:rPr>
        <w:t>request</w:t>
      </w:r>
      <w:proofErr w:type="spellEnd"/>
      <w:r>
        <w:rPr>
          <w:rFonts w:cs="Arial"/>
          <w:color w:val="000000"/>
        </w:rPr>
        <w:t xml:space="preserve"> e o batch valida o sucesso</w:t>
      </w:r>
    </w:p>
    <w:p w:rsidR="003D5E96" w:rsidRPr="00D87FF6" w:rsidRDefault="003D5E96" w:rsidP="006B43A6">
      <w:pPr>
        <w:numPr>
          <w:ilvl w:val="0"/>
          <w:numId w:val="12"/>
        </w:numPr>
        <w:rPr>
          <w:rFonts w:cs="Arial"/>
          <w:color w:val="000000"/>
        </w:rPr>
      </w:pPr>
      <w:r>
        <w:rPr>
          <w:rFonts w:cs="Arial"/>
          <w:color w:val="000000"/>
        </w:rPr>
        <w:t>O Caso de uso é finalizado</w:t>
      </w:r>
    </w:p>
    <w:p w:rsidR="007E42CF" w:rsidRPr="00D87FF6" w:rsidRDefault="007E42CF" w:rsidP="007E42CF">
      <w:pPr>
        <w:ind w:left="360"/>
        <w:rPr>
          <w:rFonts w:cs="Arial"/>
          <w:color w:val="000000"/>
        </w:rPr>
      </w:pPr>
    </w:p>
    <w:p w:rsidR="007E42CF" w:rsidRPr="00D70B81" w:rsidRDefault="00D70B81" w:rsidP="00D70B81">
      <w:pPr>
        <w:spacing w:after="120"/>
        <w:rPr>
          <w:rFonts w:cs="Arial"/>
          <w:b/>
          <w:color w:val="000000"/>
          <w:u w:val="single"/>
        </w:rPr>
      </w:pPr>
      <w:r w:rsidRPr="00D70B81">
        <w:rPr>
          <w:rFonts w:cs="Arial"/>
          <w:b/>
          <w:color w:val="000000"/>
          <w:u w:val="single"/>
        </w:rPr>
        <w:t xml:space="preserve"> </w:t>
      </w:r>
      <w:r w:rsidR="007E42CF" w:rsidRPr="00D70B81">
        <w:rPr>
          <w:rFonts w:cs="Arial"/>
          <w:b/>
          <w:color w:val="000000"/>
          <w:u w:val="single"/>
        </w:rPr>
        <w:t>Comportamento final:</w:t>
      </w:r>
    </w:p>
    <w:p w:rsidR="007E42CF" w:rsidRPr="00D87FF6" w:rsidRDefault="007E42CF" w:rsidP="007E42CF">
      <w:pPr>
        <w:rPr>
          <w:rFonts w:cs="Arial"/>
          <w:color w:val="000000"/>
        </w:rPr>
      </w:pPr>
      <w:r w:rsidRPr="00D87FF6">
        <w:rPr>
          <w:rFonts w:cs="Arial"/>
          <w:color w:val="000000"/>
        </w:rPr>
        <w:t xml:space="preserve">Informações sincronizadas com sucesso. </w:t>
      </w:r>
    </w:p>
    <w:p w:rsidR="007E42CF" w:rsidRPr="00D87FF6" w:rsidRDefault="007E42CF" w:rsidP="007E42CF">
      <w:pPr>
        <w:pStyle w:val="PargrafodaLista"/>
        <w:spacing w:after="120"/>
        <w:ind w:left="360"/>
        <w:rPr>
          <w:rFonts w:cs="Arial"/>
          <w:color w:val="000000"/>
        </w:rPr>
      </w:pPr>
    </w:p>
    <w:p w:rsidR="007E42CF" w:rsidRPr="001154A7" w:rsidRDefault="00B34E67" w:rsidP="00A9543B">
      <w:pPr>
        <w:pStyle w:val="Ttulo1"/>
        <w:numPr>
          <w:ilvl w:val="2"/>
          <w:numId w:val="8"/>
        </w:numPr>
        <w:rPr>
          <w:sz w:val="20"/>
          <w:szCs w:val="20"/>
        </w:rPr>
      </w:pPr>
      <w:bookmarkStart w:id="215" w:name="_Toc456345508"/>
      <w:bookmarkStart w:id="216" w:name="_Toc483320778"/>
      <w:r>
        <w:rPr>
          <w:sz w:val="20"/>
          <w:szCs w:val="20"/>
        </w:rPr>
        <w:t>RS</w:t>
      </w:r>
      <w:r w:rsidR="00236798">
        <w:rPr>
          <w:sz w:val="20"/>
          <w:szCs w:val="20"/>
        </w:rPr>
        <w:t>2.1.</w:t>
      </w:r>
      <w:r w:rsidR="007E42CF" w:rsidRPr="001154A7">
        <w:rPr>
          <w:sz w:val="20"/>
          <w:szCs w:val="20"/>
        </w:rPr>
        <w:t xml:space="preserve">2 – </w:t>
      </w:r>
      <w:bookmarkEnd w:id="215"/>
      <w:bookmarkEnd w:id="216"/>
      <w:r w:rsidR="00BE4210">
        <w:rPr>
          <w:sz w:val="20"/>
          <w:szCs w:val="20"/>
        </w:rPr>
        <w:t xml:space="preserve">Batch para a captura e tratamento dos logs do </w:t>
      </w:r>
      <w:proofErr w:type="spellStart"/>
      <w:r w:rsidR="00BE4210">
        <w:rPr>
          <w:sz w:val="20"/>
          <w:szCs w:val="20"/>
        </w:rPr>
        <w:t>Tuxedo</w:t>
      </w:r>
      <w:proofErr w:type="spellEnd"/>
    </w:p>
    <w:p w:rsidR="007E42CF" w:rsidRPr="007569F3" w:rsidRDefault="007E42CF" w:rsidP="007E42CF"/>
    <w:p w:rsidR="007E42CF" w:rsidRPr="00D87FF6" w:rsidRDefault="007E42CF" w:rsidP="007E42CF">
      <w:pPr>
        <w:rPr>
          <w:rFonts w:cs="Arial"/>
          <w:color w:val="000000"/>
        </w:rPr>
      </w:pPr>
      <w:r w:rsidRPr="00D87FF6">
        <w:rPr>
          <w:rFonts w:cs="Arial"/>
          <w:b/>
          <w:color w:val="000000"/>
          <w:u w:val="single"/>
        </w:rPr>
        <w:t>Descrição</w:t>
      </w:r>
      <w:r w:rsidRPr="00D87FF6">
        <w:rPr>
          <w:rFonts w:cs="Arial"/>
          <w:color w:val="000000"/>
        </w:rPr>
        <w:t>:</w:t>
      </w:r>
    </w:p>
    <w:p w:rsidR="00AA27BA" w:rsidRPr="00D87FF6" w:rsidRDefault="00BE4210" w:rsidP="00AA27BA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Um batch irá acessar a raiz de uma data em produção e irá varrer todos os logs e gerar um arquivo para cada server onde irá capturar via </w:t>
      </w:r>
      <w:proofErr w:type="spellStart"/>
      <w:r>
        <w:rPr>
          <w:rFonts w:cs="Arial"/>
          <w:color w:val="000000"/>
        </w:rPr>
        <w:t>grep</w:t>
      </w:r>
      <w:proofErr w:type="spellEnd"/>
      <w:r>
        <w:rPr>
          <w:rFonts w:cs="Arial"/>
          <w:color w:val="000000"/>
        </w:rPr>
        <w:t xml:space="preserve"> o início e a finalização dos serviços e trazer erros casos existam</w:t>
      </w:r>
      <w:r w:rsidR="00AA27BA" w:rsidRPr="00D87FF6">
        <w:rPr>
          <w:rFonts w:cs="Arial"/>
          <w:color w:val="000000"/>
        </w:rPr>
        <w:t>.</w:t>
      </w:r>
    </w:p>
    <w:p w:rsidR="00AA27BA" w:rsidRDefault="00BE4210" w:rsidP="00AA27BA">
      <w:pPr>
        <w:rPr>
          <w:rFonts w:cs="Arial"/>
          <w:color w:val="000000"/>
        </w:rPr>
      </w:pPr>
      <w:r>
        <w:rPr>
          <w:rFonts w:cs="Arial"/>
          <w:color w:val="000000"/>
        </w:rPr>
        <w:t>O Sistema deverá ser capaz de fazer o download de cada arquivo assim que o mesmo for concluído limpando as pastas do servidor de produção para evitar falta de espaço</w:t>
      </w:r>
      <w:r w:rsidR="00AA27BA">
        <w:rPr>
          <w:rFonts w:cs="Arial"/>
          <w:color w:val="000000"/>
        </w:rPr>
        <w:t>.</w:t>
      </w:r>
    </w:p>
    <w:p w:rsidR="00BE4210" w:rsidRDefault="00BE4210" w:rsidP="00AA27BA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Deverá ser incluída as informações de domínio do </w:t>
      </w:r>
      <w:proofErr w:type="spellStart"/>
      <w:r>
        <w:rPr>
          <w:rFonts w:cs="Arial"/>
          <w:color w:val="000000"/>
        </w:rPr>
        <w:t>Tuxedo</w:t>
      </w:r>
      <w:proofErr w:type="spellEnd"/>
      <w:r>
        <w:rPr>
          <w:rFonts w:cs="Arial"/>
          <w:color w:val="000000"/>
        </w:rPr>
        <w:t xml:space="preserve"> e server que é a pasta onde ele está lendo</w:t>
      </w:r>
    </w:p>
    <w:p w:rsidR="007E42CF" w:rsidRPr="00D87FF6" w:rsidRDefault="007E42CF" w:rsidP="007E42CF">
      <w:pPr>
        <w:rPr>
          <w:rFonts w:cs="Arial"/>
          <w:color w:val="000000"/>
        </w:rPr>
      </w:pPr>
    </w:p>
    <w:p w:rsidR="007E42CF" w:rsidRPr="00D87FF6" w:rsidRDefault="007E42CF" w:rsidP="007E42CF">
      <w:pPr>
        <w:rPr>
          <w:rFonts w:cs="Arial"/>
          <w:b/>
          <w:color w:val="000000"/>
          <w:u w:val="single"/>
        </w:rPr>
      </w:pPr>
      <w:r w:rsidRPr="00D87FF6">
        <w:rPr>
          <w:rFonts w:cs="Arial"/>
          <w:b/>
          <w:color w:val="000000"/>
          <w:u w:val="single"/>
        </w:rPr>
        <w:t>Pontos de atenção:</w:t>
      </w:r>
    </w:p>
    <w:p w:rsidR="007E42CF" w:rsidRPr="00D87FF6" w:rsidRDefault="002A7372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- </w:t>
      </w:r>
      <w:r w:rsidR="00BE4210">
        <w:rPr>
          <w:rFonts w:cs="Arial"/>
          <w:color w:val="000000"/>
        </w:rPr>
        <w:t xml:space="preserve">O servidor de produção possui espaço limitado no </w:t>
      </w:r>
      <w:proofErr w:type="spellStart"/>
      <w:r w:rsidR="00BE4210">
        <w:rPr>
          <w:rFonts w:cs="Arial"/>
          <w:color w:val="000000"/>
        </w:rPr>
        <w:t>filesystem</w:t>
      </w:r>
      <w:proofErr w:type="spellEnd"/>
      <w:r w:rsidR="00BE4210">
        <w:rPr>
          <w:rFonts w:cs="Arial"/>
          <w:color w:val="000000"/>
        </w:rPr>
        <w:t>, devemos agir com atenção nisso</w:t>
      </w:r>
      <w:r w:rsidR="007E42CF" w:rsidRPr="00D87FF6">
        <w:rPr>
          <w:rFonts w:cs="Arial"/>
          <w:color w:val="000000"/>
        </w:rPr>
        <w:t>.</w:t>
      </w:r>
    </w:p>
    <w:p w:rsidR="007E42CF" w:rsidRDefault="002A7372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- </w:t>
      </w:r>
      <w:r w:rsidR="00BE4210">
        <w:rPr>
          <w:rFonts w:cs="Arial"/>
          <w:color w:val="000000"/>
        </w:rPr>
        <w:t>O batch deverá ser executado uma vez por dia olhando o dia anterior, mas deverá estar preparado para rodar de hora em hora caso as telas subam para produção a título de monitoramento.</w:t>
      </w:r>
    </w:p>
    <w:p w:rsidR="007E42CF" w:rsidRPr="00D87FF6" w:rsidRDefault="007E42CF" w:rsidP="007E42CF">
      <w:pPr>
        <w:rPr>
          <w:rFonts w:cs="Arial"/>
          <w:color w:val="000000"/>
        </w:rPr>
      </w:pPr>
    </w:p>
    <w:p w:rsidR="007E42CF" w:rsidRPr="00D87FF6" w:rsidRDefault="007E42CF" w:rsidP="007E42CF">
      <w:pPr>
        <w:rPr>
          <w:rFonts w:cs="Arial"/>
          <w:color w:val="000000"/>
        </w:rPr>
      </w:pPr>
      <w:r w:rsidRPr="00D87FF6">
        <w:rPr>
          <w:rFonts w:cs="Arial"/>
          <w:b/>
          <w:color w:val="000000"/>
          <w:u w:val="single"/>
        </w:rPr>
        <w:t>Comportamento</w:t>
      </w:r>
      <w:r w:rsidRPr="00D87FF6">
        <w:rPr>
          <w:rFonts w:cs="Arial"/>
          <w:color w:val="000000"/>
        </w:rPr>
        <w:t>:</w:t>
      </w:r>
    </w:p>
    <w:p w:rsidR="007E42CF" w:rsidRPr="00D87FF6" w:rsidRDefault="007E42CF" w:rsidP="00D70B81">
      <w:pPr>
        <w:numPr>
          <w:ilvl w:val="0"/>
          <w:numId w:val="13"/>
        </w:numPr>
        <w:rPr>
          <w:rFonts w:cs="Arial"/>
          <w:color w:val="000000"/>
        </w:rPr>
      </w:pPr>
      <w:r w:rsidRPr="00D87FF6">
        <w:rPr>
          <w:rFonts w:cs="Arial"/>
          <w:color w:val="000000"/>
        </w:rPr>
        <w:t xml:space="preserve">O Sistema </w:t>
      </w:r>
      <w:r w:rsidR="00BE4210">
        <w:rPr>
          <w:rFonts w:cs="Arial"/>
          <w:color w:val="000000"/>
        </w:rPr>
        <w:t>é inicializado manualmente para olhar o dia anterior</w:t>
      </w:r>
      <w:r w:rsidRPr="00D87FF6">
        <w:rPr>
          <w:rFonts w:cs="Arial"/>
          <w:color w:val="000000"/>
        </w:rPr>
        <w:t>:</w:t>
      </w:r>
      <w:r w:rsidR="00D70B81" w:rsidRPr="00D87FF6">
        <w:rPr>
          <w:rFonts w:cs="Arial"/>
          <w:color w:val="000000"/>
        </w:rPr>
        <w:t xml:space="preserve"> </w:t>
      </w:r>
    </w:p>
    <w:p w:rsidR="007E42CF" w:rsidRDefault="007E42CF" w:rsidP="006B43A6">
      <w:pPr>
        <w:numPr>
          <w:ilvl w:val="0"/>
          <w:numId w:val="13"/>
        </w:numPr>
        <w:rPr>
          <w:rFonts w:cs="Arial"/>
          <w:color w:val="000000"/>
        </w:rPr>
      </w:pPr>
      <w:r w:rsidRPr="00D87FF6">
        <w:rPr>
          <w:rFonts w:cs="Arial"/>
          <w:color w:val="000000"/>
        </w:rPr>
        <w:t xml:space="preserve">O Sistema </w:t>
      </w:r>
      <w:r w:rsidR="00BE4210">
        <w:rPr>
          <w:rFonts w:cs="Arial"/>
          <w:color w:val="000000"/>
        </w:rPr>
        <w:t xml:space="preserve">baixa cada arquivo concluído via </w:t>
      </w:r>
      <w:proofErr w:type="spellStart"/>
      <w:r w:rsidR="00BE4210">
        <w:rPr>
          <w:rFonts w:cs="Arial"/>
          <w:color w:val="000000"/>
        </w:rPr>
        <w:t>ftp</w:t>
      </w:r>
      <w:proofErr w:type="spellEnd"/>
      <w:r w:rsidR="00BE4210">
        <w:rPr>
          <w:rFonts w:cs="Arial"/>
          <w:color w:val="000000"/>
        </w:rPr>
        <w:t xml:space="preserve"> na porta 22</w:t>
      </w:r>
    </w:p>
    <w:p w:rsidR="007E42CF" w:rsidRDefault="00BE4210" w:rsidP="00D70B81">
      <w:pPr>
        <w:numPr>
          <w:ilvl w:val="0"/>
          <w:numId w:val="13"/>
        </w:numPr>
        <w:rPr>
          <w:rFonts w:cs="Arial"/>
          <w:color w:val="000000"/>
        </w:rPr>
      </w:pPr>
      <w:r>
        <w:t xml:space="preserve">O sistema após a conclusão inicializa o próximo batch de tratamento </w:t>
      </w:r>
      <w:proofErr w:type="spellStart"/>
      <w:r>
        <w:t>json</w:t>
      </w:r>
      <w:proofErr w:type="spellEnd"/>
      <w:r w:rsidR="007E42CF">
        <w:t>:</w:t>
      </w:r>
      <w:r w:rsidR="00D70B81">
        <w:rPr>
          <w:rFonts w:cs="Arial"/>
          <w:color w:val="000000"/>
        </w:rPr>
        <w:t xml:space="preserve"> </w:t>
      </w:r>
    </w:p>
    <w:p w:rsidR="007E42CF" w:rsidRPr="00D87FF6" w:rsidRDefault="007E42CF" w:rsidP="006B43A6">
      <w:pPr>
        <w:numPr>
          <w:ilvl w:val="0"/>
          <w:numId w:val="13"/>
        </w:numPr>
      </w:pPr>
      <w:r>
        <w:t>O Sistema recebe o retorno de Sucesso.</w:t>
      </w:r>
    </w:p>
    <w:p w:rsidR="00DF3768" w:rsidRPr="00D87FF6" w:rsidRDefault="00DF3768" w:rsidP="006B43A6">
      <w:pPr>
        <w:numPr>
          <w:ilvl w:val="0"/>
          <w:numId w:val="13"/>
        </w:numPr>
        <w:rPr>
          <w:rFonts w:cs="Arial"/>
          <w:color w:val="000000"/>
        </w:rPr>
      </w:pPr>
      <w:r>
        <w:rPr>
          <w:rFonts w:cs="Arial"/>
          <w:color w:val="000000"/>
        </w:rPr>
        <w:t>O Caso de uso é finalizado.</w:t>
      </w:r>
    </w:p>
    <w:p w:rsidR="007E42CF" w:rsidRPr="00D87FF6" w:rsidRDefault="007E42CF" w:rsidP="007E42CF">
      <w:pPr>
        <w:ind w:left="360"/>
        <w:rPr>
          <w:rFonts w:cs="Arial"/>
          <w:color w:val="000000"/>
        </w:rPr>
      </w:pPr>
    </w:p>
    <w:p w:rsidR="007E42CF" w:rsidRPr="00D70B81" w:rsidRDefault="007E42CF" w:rsidP="00D70B81">
      <w:pPr>
        <w:spacing w:after="120"/>
        <w:rPr>
          <w:rFonts w:cs="Arial"/>
          <w:b/>
          <w:color w:val="000000"/>
          <w:u w:val="single"/>
        </w:rPr>
      </w:pPr>
      <w:r w:rsidRPr="00D70B81">
        <w:rPr>
          <w:rFonts w:cs="Arial"/>
          <w:b/>
          <w:color w:val="000000"/>
          <w:u w:val="single"/>
        </w:rPr>
        <w:t>Comportamento final:</w:t>
      </w:r>
    </w:p>
    <w:p w:rsidR="007E42CF" w:rsidRPr="00D87FF6" w:rsidRDefault="00336808" w:rsidP="007E42CF">
      <w:pPr>
        <w:rPr>
          <w:rFonts w:cs="Arial"/>
          <w:color w:val="000000"/>
        </w:rPr>
      </w:pPr>
      <w:r>
        <w:rPr>
          <w:rFonts w:cs="Arial"/>
          <w:color w:val="000000"/>
        </w:rPr>
        <w:t>Logs gerados com sucesso</w:t>
      </w:r>
      <w:r w:rsidR="007E42CF" w:rsidRPr="00D87FF6">
        <w:rPr>
          <w:rFonts w:cs="Arial"/>
          <w:color w:val="000000"/>
        </w:rPr>
        <w:t xml:space="preserve">. </w:t>
      </w:r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E82B30" w:rsidRPr="001154A7" w:rsidRDefault="00E82B30" w:rsidP="00A9543B">
      <w:pPr>
        <w:pStyle w:val="Ttulo1"/>
        <w:numPr>
          <w:ilvl w:val="2"/>
          <w:numId w:val="8"/>
        </w:numPr>
        <w:rPr>
          <w:sz w:val="20"/>
          <w:szCs w:val="20"/>
        </w:rPr>
      </w:pPr>
      <w:bookmarkStart w:id="217" w:name="_Toc483320779"/>
      <w:r>
        <w:rPr>
          <w:sz w:val="20"/>
          <w:szCs w:val="20"/>
        </w:rPr>
        <w:t>RS</w:t>
      </w:r>
      <w:r w:rsidR="00236798">
        <w:rPr>
          <w:sz w:val="20"/>
          <w:szCs w:val="20"/>
        </w:rPr>
        <w:t>2.1.</w:t>
      </w:r>
      <w:r w:rsidR="00CD065E">
        <w:rPr>
          <w:sz w:val="20"/>
          <w:szCs w:val="20"/>
        </w:rPr>
        <w:t>3</w:t>
      </w:r>
      <w:r w:rsidRPr="001154A7">
        <w:rPr>
          <w:sz w:val="20"/>
          <w:szCs w:val="20"/>
        </w:rPr>
        <w:t xml:space="preserve"> – </w:t>
      </w:r>
      <w:r w:rsidR="00336808">
        <w:rPr>
          <w:sz w:val="20"/>
          <w:szCs w:val="20"/>
        </w:rPr>
        <w:t xml:space="preserve">Batch de tratamento de log para </w:t>
      </w:r>
      <w:proofErr w:type="spellStart"/>
      <w:r w:rsidR="00336808"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>.</w:t>
      </w:r>
      <w:bookmarkEnd w:id="217"/>
    </w:p>
    <w:p w:rsidR="006A23CC" w:rsidRDefault="00E82B30" w:rsidP="006A23CC">
      <w:pPr>
        <w:widowControl/>
        <w:spacing w:line="240" w:lineRule="auto"/>
        <w:rPr>
          <w:rFonts w:cs="Arial"/>
        </w:rPr>
      </w:pPr>
      <w:r w:rsidRPr="00E82B30">
        <w:rPr>
          <w:rFonts w:cs="Arial"/>
          <w:b/>
          <w:u w:val="single"/>
        </w:rPr>
        <w:t>Descrição</w:t>
      </w:r>
      <w:r>
        <w:rPr>
          <w:rFonts w:cs="Arial"/>
        </w:rPr>
        <w:t>:</w:t>
      </w:r>
    </w:p>
    <w:p w:rsidR="006A23CC" w:rsidRDefault="00336808" w:rsidP="006A23CC">
      <w:pPr>
        <w:widowControl/>
        <w:spacing w:line="240" w:lineRule="auto"/>
        <w:rPr>
          <w:rFonts w:cs="Arial"/>
        </w:rPr>
      </w:pPr>
      <w:r>
        <w:rPr>
          <w:rFonts w:cs="Arial"/>
        </w:rPr>
        <w:t xml:space="preserve">Criar batch que trata o log e o transforma em arquivo </w:t>
      </w:r>
      <w:proofErr w:type="spellStart"/>
      <w:r>
        <w:rPr>
          <w:rFonts w:cs="Arial"/>
        </w:rPr>
        <w:t>json</w:t>
      </w:r>
      <w:proofErr w:type="spellEnd"/>
      <w:r w:rsidR="00E82B30">
        <w:rPr>
          <w:rFonts w:cs="Arial"/>
        </w:rPr>
        <w:t>.</w:t>
      </w:r>
    </w:p>
    <w:p w:rsidR="00FD49CB" w:rsidRDefault="00336808" w:rsidP="006A23CC">
      <w:pPr>
        <w:widowControl/>
        <w:spacing w:line="240" w:lineRule="auto"/>
        <w:rPr>
          <w:rFonts w:cs="Arial"/>
        </w:rPr>
      </w:pPr>
      <w:r>
        <w:rPr>
          <w:rFonts w:cs="Arial"/>
        </w:rPr>
        <w:t xml:space="preserve">Ao transformar o arquivo </w:t>
      </w:r>
      <w:proofErr w:type="spellStart"/>
      <w:r>
        <w:rPr>
          <w:rFonts w:cs="Arial"/>
        </w:rPr>
        <w:t>json</w:t>
      </w:r>
      <w:proofErr w:type="spellEnd"/>
      <w:r>
        <w:rPr>
          <w:rFonts w:cs="Arial"/>
        </w:rPr>
        <w:t xml:space="preserve"> e o mesmo deverá enviar para o </w:t>
      </w:r>
      <w:proofErr w:type="spellStart"/>
      <w:r>
        <w:rPr>
          <w:rFonts w:cs="Arial"/>
        </w:rPr>
        <w:t>elastic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search</w:t>
      </w:r>
      <w:proofErr w:type="spellEnd"/>
    </w:p>
    <w:p w:rsidR="00E82B30" w:rsidRDefault="00E82B30" w:rsidP="006A23CC">
      <w:pPr>
        <w:widowControl/>
        <w:spacing w:line="240" w:lineRule="auto"/>
        <w:rPr>
          <w:rFonts w:cs="Arial"/>
        </w:rPr>
      </w:pPr>
    </w:p>
    <w:p w:rsidR="00E82B30" w:rsidRPr="00E82B30" w:rsidRDefault="00E82B30" w:rsidP="006A23CC">
      <w:pPr>
        <w:widowControl/>
        <w:spacing w:line="240" w:lineRule="auto"/>
        <w:rPr>
          <w:rFonts w:cs="Arial"/>
          <w:b/>
          <w:u w:val="single"/>
        </w:rPr>
      </w:pPr>
      <w:r w:rsidRPr="00E82B30">
        <w:rPr>
          <w:rFonts w:cs="Arial"/>
          <w:b/>
          <w:u w:val="single"/>
        </w:rPr>
        <w:t>Comportamento:</w:t>
      </w:r>
    </w:p>
    <w:p w:rsidR="00E82B30" w:rsidRDefault="00E82B30" w:rsidP="006A23CC">
      <w:pPr>
        <w:widowControl/>
        <w:spacing w:line="240" w:lineRule="auto"/>
        <w:rPr>
          <w:rFonts w:cs="Arial"/>
        </w:rPr>
      </w:pPr>
    </w:p>
    <w:p w:rsidR="00FD49CB" w:rsidRPr="00E82B30" w:rsidRDefault="00E82B30" w:rsidP="00D70B81">
      <w:pPr>
        <w:pStyle w:val="PargrafodaLista"/>
        <w:numPr>
          <w:ilvl w:val="0"/>
          <w:numId w:val="22"/>
        </w:numPr>
        <w:rPr>
          <w:rFonts w:cs="Arial"/>
          <w:color w:val="000000"/>
          <w:sz w:val="20"/>
          <w:szCs w:val="20"/>
        </w:rPr>
      </w:pPr>
      <w:r w:rsidRPr="00E82B30">
        <w:rPr>
          <w:rFonts w:cs="Arial"/>
          <w:color w:val="000000"/>
          <w:sz w:val="20"/>
          <w:szCs w:val="20"/>
        </w:rPr>
        <w:t xml:space="preserve">O Sistema </w:t>
      </w:r>
      <w:r w:rsidR="00336808">
        <w:rPr>
          <w:rFonts w:cs="Arial"/>
          <w:color w:val="000000"/>
          <w:sz w:val="20"/>
          <w:szCs w:val="20"/>
        </w:rPr>
        <w:t>e inicializado por outro batch</w:t>
      </w:r>
      <w:r w:rsidRPr="00E82B30">
        <w:rPr>
          <w:rFonts w:cs="Arial"/>
          <w:color w:val="000000"/>
          <w:sz w:val="20"/>
          <w:szCs w:val="20"/>
        </w:rPr>
        <w:t>:</w:t>
      </w:r>
      <w:r w:rsidR="00D70B81" w:rsidRPr="00E82B30">
        <w:rPr>
          <w:rFonts w:cs="Arial"/>
          <w:color w:val="000000"/>
          <w:sz w:val="20"/>
          <w:szCs w:val="20"/>
        </w:rPr>
        <w:t xml:space="preserve"> </w:t>
      </w:r>
    </w:p>
    <w:p w:rsidR="00E82B30" w:rsidRPr="002006F4" w:rsidRDefault="00E82B30" w:rsidP="006B43A6">
      <w:pPr>
        <w:pStyle w:val="PargrafodaLista"/>
        <w:numPr>
          <w:ilvl w:val="0"/>
          <w:numId w:val="22"/>
        </w:numPr>
        <w:rPr>
          <w:rFonts w:cs="Arial"/>
          <w:color w:val="000000"/>
          <w:sz w:val="20"/>
          <w:szCs w:val="20"/>
        </w:rPr>
      </w:pPr>
      <w:r w:rsidRPr="002006F4">
        <w:rPr>
          <w:rFonts w:cs="Arial"/>
          <w:color w:val="000000"/>
          <w:sz w:val="20"/>
          <w:szCs w:val="20"/>
        </w:rPr>
        <w:t xml:space="preserve">O Sistema </w:t>
      </w:r>
      <w:r w:rsidR="00336808">
        <w:rPr>
          <w:rFonts w:cs="Arial"/>
          <w:color w:val="000000"/>
          <w:sz w:val="20"/>
          <w:szCs w:val="20"/>
        </w:rPr>
        <w:t xml:space="preserve">varre os arquivos de log e os transforma em </w:t>
      </w:r>
      <w:proofErr w:type="spellStart"/>
      <w:r w:rsidR="00336808">
        <w:rPr>
          <w:rFonts w:cs="Arial"/>
          <w:color w:val="000000"/>
          <w:sz w:val="20"/>
          <w:szCs w:val="20"/>
        </w:rPr>
        <w:t>json</w:t>
      </w:r>
      <w:proofErr w:type="spellEnd"/>
      <w:r w:rsidR="00336808">
        <w:rPr>
          <w:rFonts w:cs="Arial"/>
          <w:color w:val="000000"/>
          <w:sz w:val="20"/>
          <w:szCs w:val="20"/>
        </w:rPr>
        <w:t>.</w:t>
      </w:r>
    </w:p>
    <w:p w:rsidR="00E82B30" w:rsidRDefault="00336808" w:rsidP="006B43A6">
      <w:pPr>
        <w:pStyle w:val="PargrafodaLista"/>
        <w:numPr>
          <w:ilvl w:val="0"/>
          <w:numId w:val="22"/>
        </w:num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 xml:space="preserve">O sistema envia para o </w:t>
      </w:r>
      <w:proofErr w:type="spellStart"/>
      <w:r>
        <w:rPr>
          <w:rFonts w:cs="Arial"/>
          <w:color w:val="000000"/>
          <w:sz w:val="20"/>
          <w:szCs w:val="20"/>
        </w:rPr>
        <w:t>elastic</w:t>
      </w:r>
      <w:proofErr w:type="spellEnd"/>
      <w:r>
        <w:rPr>
          <w:rFonts w:cs="Arial"/>
          <w:color w:val="000000"/>
          <w:sz w:val="20"/>
          <w:szCs w:val="20"/>
        </w:rPr>
        <w:t xml:space="preserve"> </w:t>
      </w:r>
      <w:proofErr w:type="spellStart"/>
      <w:r>
        <w:rPr>
          <w:rFonts w:cs="Arial"/>
          <w:color w:val="000000"/>
          <w:sz w:val="20"/>
          <w:szCs w:val="20"/>
        </w:rPr>
        <w:t>search</w:t>
      </w:r>
      <w:proofErr w:type="spellEnd"/>
      <w:r>
        <w:rPr>
          <w:rFonts w:cs="Arial"/>
          <w:color w:val="000000"/>
          <w:sz w:val="20"/>
          <w:szCs w:val="20"/>
        </w:rPr>
        <w:t xml:space="preserve"> via post o conteúdo dos arquivos </w:t>
      </w:r>
      <w:proofErr w:type="spellStart"/>
      <w:r>
        <w:rPr>
          <w:rFonts w:cs="Arial"/>
          <w:color w:val="000000"/>
          <w:sz w:val="20"/>
          <w:szCs w:val="20"/>
        </w:rPr>
        <w:t>json</w:t>
      </w:r>
      <w:proofErr w:type="spellEnd"/>
    </w:p>
    <w:p w:rsidR="00442889" w:rsidRDefault="00442889" w:rsidP="006B43A6">
      <w:pPr>
        <w:pStyle w:val="PargrafodaLista"/>
        <w:numPr>
          <w:ilvl w:val="0"/>
          <w:numId w:val="22"/>
        </w:num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O caso de uso é finalizado.</w:t>
      </w:r>
    </w:p>
    <w:p w:rsidR="00336808" w:rsidRDefault="00336808" w:rsidP="00336808">
      <w:pPr>
        <w:spacing w:after="120"/>
        <w:rPr>
          <w:rFonts w:cs="Arial"/>
          <w:b/>
          <w:color w:val="000000"/>
          <w:u w:val="single"/>
        </w:rPr>
      </w:pPr>
    </w:p>
    <w:p w:rsidR="00336808" w:rsidRPr="00336808" w:rsidRDefault="00336808" w:rsidP="00336808">
      <w:pPr>
        <w:spacing w:after="120"/>
        <w:rPr>
          <w:rFonts w:cs="Arial"/>
          <w:b/>
          <w:color w:val="000000"/>
          <w:u w:val="single"/>
        </w:rPr>
      </w:pPr>
      <w:r w:rsidRPr="00336808">
        <w:rPr>
          <w:rFonts w:cs="Arial"/>
          <w:b/>
          <w:color w:val="000000"/>
          <w:u w:val="single"/>
        </w:rPr>
        <w:t>Comportamento final:</w:t>
      </w:r>
    </w:p>
    <w:p w:rsidR="008924C1" w:rsidRPr="00336808" w:rsidRDefault="00336808" w:rsidP="00336808">
      <w:pPr>
        <w:rPr>
          <w:rFonts w:cs="Arial"/>
        </w:rPr>
      </w:pPr>
      <w:r w:rsidRPr="00336808">
        <w:rPr>
          <w:rFonts w:cs="Arial"/>
          <w:color w:val="000000"/>
        </w:rPr>
        <w:t>Informações sincronizadas com sucesso.</w:t>
      </w:r>
    </w:p>
    <w:p w:rsidR="009F44D1" w:rsidRDefault="009F44D1" w:rsidP="00336808">
      <w:pPr>
        <w:pStyle w:val="Ttulo1"/>
        <w:numPr>
          <w:ilvl w:val="2"/>
          <w:numId w:val="8"/>
        </w:numPr>
      </w:pPr>
      <w:bookmarkStart w:id="218" w:name="_Toc483320780"/>
      <w:r w:rsidRPr="00AA27BA">
        <w:rPr>
          <w:sz w:val="20"/>
          <w:szCs w:val="20"/>
        </w:rPr>
        <w:t>RS</w:t>
      </w:r>
      <w:r w:rsidR="007421DF">
        <w:rPr>
          <w:sz w:val="20"/>
          <w:szCs w:val="20"/>
        </w:rPr>
        <w:t>2.1.4</w:t>
      </w:r>
      <w:r w:rsidRPr="00AA27BA">
        <w:rPr>
          <w:sz w:val="20"/>
          <w:szCs w:val="20"/>
        </w:rPr>
        <w:t xml:space="preserve"> – </w:t>
      </w:r>
      <w:bookmarkEnd w:id="218"/>
      <w:r w:rsidR="00336808">
        <w:rPr>
          <w:sz w:val="20"/>
          <w:szCs w:val="20"/>
        </w:rPr>
        <w:t xml:space="preserve">Criação de </w:t>
      </w:r>
      <w:proofErr w:type="spellStart"/>
      <w:r w:rsidR="00336808">
        <w:rPr>
          <w:sz w:val="20"/>
          <w:szCs w:val="20"/>
        </w:rPr>
        <w:t>dashboard</w:t>
      </w:r>
      <w:proofErr w:type="spellEnd"/>
      <w:r w:rsidR="00336808">
        <w:rPr>
          <w:sz w:val="20"/>
          <w:szCs w:val="20"/>
        </w:rPr>
        <w:t xml:space="preserve"> no </w:t>
      </w:r>
      <w:proofErr w:type="spellStart"/>
      <w:r w:rsidR="00336808">
        <w:rPr>
          <w:sz w:val="20"/>
          <w:szCs w:val="20"/>
        </w:rPr>
        <w:t>Kibana</w:t>
      </w:r>
      <w:proofErr w:type="spellEnd"/>
      <w:r>
        <w:t>:</w:t>
      </w:r>
    </w:p>
    <w:p w:rsidR="00236798" w:rsidRPr="001154A7" w:rsidRDefault="00336808" w:rsidP="00D70B81">
      <w:bookmarkStart w:id="219" w:name="_Toc483320781"/>
      <w:r>
        <w:t xml:space="preserve">O </w:t>
      </w:r>
      <w:proofErr w:type="spellStart"/>
      <w:r>
        <w:t>Kibana</w:t>
      </w:r>
      <w:proofErr w:type="spellEnd"/>
      <w:r>
        <w:t xml:space="preserve"> irá acessar o repositório do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e poderá mostrar os dados via gráfico</w:t>
      </w:r>
      <w:r w:rsidR="00236798">
        <w:t>.</w:t>
      </w:r>
      <w:bookmarkEnd w:id="219"/>
    </w:p>
    <w:p w:rsidR="00236798" w:rsidRDefault="00A80F85" w:rsidP="00A80F85">
      <w:pPr>
        <w:ind w:firstLine="284"/>
      </w:pPr>
      <w:r w:rsidRPr="00A80F85">
        <w:rPr>
          <w:b/>
          <w:u w:val="single"/>
        </w:rPr>
        <w:lastRenderedPageBreak/>
        <w:t>Descrição</w:t>
      </w:r>
      <w:r>
        <w:t>:</w:t>
      </w:r>
    </w:p>
    <w:p w:rsidR="00336808" w:rsidRDefault="00336808" w:rsidP="00A80F85">
      <w:pPr>
        <w:ind w:firstLine="284"/>
      </w:pPr>
      <w:r>
        <w:t>Criar as seguintes visões</w:t>
      </w:r>
    </w:p>
    <w:p w:rsidR="00A80F85" w:rsidRDefault="00336808" w:rsidP="00A80F85">
      <w:pPr>
        <w:ind w:firstLine="284"/>
      </w:pPr>
      <w:r>
        <w:t xml:space="preserve">Listas com todos os dados onde se é possível filtrar por Domínio </w:t>
      </w:r>
      <w:proofErr w:type="spellStart"/>
      <w:r>
        <w:t>Tuxedo</w:t>
      </w:r>
      <w:proofErr w:type="spellEnd"/>
      <w:r>
        <w:t xml:space="preserve"> e servidor, além da data</w:t>
      </w:r>
      <w:r w:rsidR="00A80F85">
        <w:t>.</w:t>
      </w:r>
    </w:p>
    <w:p w:rsidR="00A80F85" w:rsidRDefault="00336808" w:rsidP="00A80F85">
      <w:pPr>
        <w:ind w:firstLine="284"/>
      </w:pPr>
      <w:r>
        <w:t>Nesta lista o serviço poderá ser direcionado para o detalhe, onde se poderá ver na linha do tempo o número de acessos dele.</w:t>
      </w:r>
    </w:p>
    <w:p w:rsidR="00336808" w:rsidRDefault="00336808" w:rsidP="00A80F85">
      <w:pPr>
        <w:ind w:firstLine="284"/>
      </w:pPr>
      <w:r>
        <w:t>Quando a visão não está detalhada deverá ter a sumarização pelo filtro atual, por exemplo por domínio, quantos serviços e acessos totais na linha do tempo</w:t>
      </w:r>
      <w:r w:rsidR="00693C3E">
        <w:t>.</w:t>
      </w:r>
    </w:p>
    <w:p w:rsidR="00693C3E" w:rsidRDefault="00693C3E" w:rsidP="00A80F85">
      <w:pPr>
        <w:ind w:firstLine="284"/>
      </w:pPr>
      <w:r>
        <w:t xml:space="preserve">Essas visões poderão sofrer ajustes finos ao longo da construção, o </w:t>
      </w:r>
      <w:proofErr w:type="spellStart"/>
      <w:r>
        <w:t>dev</w:t>
      </w:r>
      <w:proofErr w:type="spellEnd"/>
      <w:r>
        <w:t xml:space="preserve"> deverá apresentar as visões em </w:t>
      </w:r>
      <w:proofErr w:type="spellStart"/>
      <w:r>
        <w:t>excel</w:t>
      </w:r>
      <w:proofErr w:type="spellEnd"/>
      <w:r>
        <w:t xml:space="preserve"> para exemplificar antes de construir no </w:t>
      </w:r>
      <w:proofErr w:type="spellStart"/>
      <w:r>
        <w:t>kibana</w:t>
      </w:r>
      <w:proofErr w:type="spellEnd"/>
      <w:r>
        <w:t>.</w:t>
      </w:r>
    </w:p>
    <w:p w:rsidR="00336808" w:rsidRDefault="00336808" w:rsidP="00A80F85">
      <w:pPr>
        <w:ind w:firstLine="284"/>
      </w:pPr>
    </w:p>
    <w:p w:rsidR="00A80F85" w:rsidRDefault="00A80F85" w:rsidP="00A80F85">
      <w:pPr>
        <w:ind w:firstLine="284"/>
      </w:pPr>
      <w:r w:rsidRPr="00A80F85">
        <w:rPr>
          <w:b/>
          <w:u w:val="single"/>
        </w:rPr>
        <w:t>Pontos de atenção</w:t>
      </w:r>
      <w:r>
        <w:t>:</w:t>
      </w:r>
    </w:p>
    <w:p w:rsidR="00A80F85" w:rsidRDefault="00693C3E" w:rsidP="00A80F85">
      <w:pPr>
        <w:ind w:firstLine="284"/>
      </w:pPr>
      <w:r>
        <w:t xml:space="preserve">O Foco é apresentar de forma gráfica a volumetria de cada serviço e a identificação de onde está ocorrendo erros, isso tem por finalidade refazer os </w:t>
      </w:r>
      <w:proofErr w:type="spellStart"/>
      <w:r>
        <w:t>sizes</w:t>
      </w:r>
      <w:proofErr w:type="spellEnd"/>
      <w:r>
        <w:t xml:space="preserve"> de servidores de </w:t>
      </w:r>
      <w:proofErr w:type="spellStart"/>
      <w:r>
        <w:t>tuxedo</w:t>
      </w:r>
      <w:proofErr w:type="spellEnd"/>
      <w:r>
        <w:t xml:space="preserve"> e ajudar a sustentação a ser mais rápida na detecção de </w:t>
      </w:r>
      <w:proofErr w:type="gramStart"/>
      <w:r>
        <w:t>erros.</w:t>
      </w:r>
      <w:r w:rsidR="00A80F85">
        <w:t>.</w:t>
      </w:r>
      <w:proofErr w:type="gramEnd"/>
    </w:p>
    <w:p w:rsidR="00A80F85" w:rsidRDefault="00A80F85" w:rsidP="00A80F85">
      <w:pPr>
        <w:ind w:firstLine="284"/>
      </w:pPr>
    </w:p>
    <w:p w:rsidR="00A80F85" w:rsidRPr="00A80F85" w:rsidRDefault="00A80F85" w:rsidP="00A80F85">
      <w:pPr>
        <w:ind w:firstLine="284"/>
      </w:pPr>
      <w:r w:rsidRPr="00A80F85">
        <w:rPr>
          <w:b/>
          <w:u w:val="single"/>
        </w:rPr>
        <w:t>Comportamento:</w:t>
      </w:r>
    </w:p>
    <w:p w:rsidR="00037F89" w:rsidRPr="00A80F85" w:rsidRDefault="00A80F85" w:rsidP="00D70B81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A80F85">
        <w:rPr>
          <w:sz w:val="20"/>
          <w:szCs w:val="20"/>
        </w:rPr>
        <w:t xml:space="preserve">O Sistema </w:t>
      </w:r>
      <w:r w:rsidR="00693C3E">
        <w:rPr>
          <w:sz w:val="20"/>
          <w:szCs w:val="20"/>
        </w:rPr>
        <w:t xml:space="preserve">lê as informações do </w:t>
      </w:r>
      <w:proofErr w:type="spellStart"/>
      <w:r w:rsidR="00693C3E">
        <w:rPr>
          <w:sz w:val="20"/>
          <w:szCs w:val="20"/>
        </w:rPr>
        <w:t>Elastic</w:t>
      </w:r>
      <w:proofErr w:type="spellEnd"/>
      <w:r w:rsidR="00693C3E">
        <w:rPr>
          <w:sz w:val="20"/>
          <w:szCs w:val="20"/>
        </w:rPr>
        <w:t xml:space="preserve"> </w:t>
      </w:r>
      <w:proofErr w:type="spellStart"/>
      <w:r w:rsidR="00693C3E">
        <w:rPr>
          <w:sz w:val="20"/>
          <w:szCs w:val="20"/>
        </w:rPr>
        <w:t>Search</w:t>
      </w:r>
      <w:proofErr w:type="spellEnd"/>
      <w:r w:rsidRPr="00A80F85">
        <w:rPr>
          <w:sz w:val="20"/>
          <w:szCs w:val="20"/>
        </w:rPr>
        <w:t>:</w:t>
      </w:r>
      <w:r w:rsidR="00D70B81" w:rsidRPr="00A80F85">
        <w:rPr>
          <w:sz w:val="20"/>
          <w:szCs w:val="20"/>
        </w:rPr>
        <w:t xml:space="preserve"> </w:t>
      </w:r>
    </w:p>
    <w:p w:rsidR="00A80F85" w:rsidRPr="00A80F85" w:rsidRDefault="00A80F85" w:rsidP="00A80F85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A80F85">
        <w:rPr>
          <w:sz w:val="20"/>
          <w:szCs w:val="20"/>
        </w:rPr>
        <w:t xml:space="preserve">O Sistema </w:t>
      </w:r>
      <w:r w:rsidR="00693C3E">
        <w:rPr>
          <w:sz w:val="20"/>
          <w:szCs w:val="20"/>
        </w:rPr>
        <w:t>mostra os dados de acordo com as visões criadas</w:t>
      </w:r>
      <w:r w:rsidRPr="00A80F85">
        <w:rPr>
          <w:sz w:val="20"/>
          <w:szCs w:val="20"/>
        </w:rPr>
        <w:t>.</w:t>
      </w:r>
    </w:p>
    <w:p w:rsidR="00A80F85" w:rsidRPr="00A80F85" w:rsidRDefault="00A80F85" w:rsidP="00A80F85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A80F85">
        <w:rPr>
          <w:sz w:val="20"/>
          <w:szCs w:val="20"/>
        </w:rPr>
        <w:t xml:space="preserve">O Sistema </w:t>
      </w:r>
      <w:r w:rsidR="00693C3E">
        <w:rPr>
          <w:sz w:val="20"/>
          <w:szCs w:val="20"/>
        </w:rPr>
        <w:t>permite filtros sobre os dados o que muda as informações da visões e gráficos</w:t>
      </w:r>
    </w:p>
    <w:p w:rsidR="00CE125F" w:rsidRPr="00A80F85" w:rsidRDefault="00CE125F" w:rsidP="00A80F85">
      <w:pPr>
        <w:pStyle w:val="PargrafodaLista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O Caso de uso é finalizado</w:t>
      </w:r>
      <w:r w:rsidR="00104B90">
        <w:rPr>
          <w:sz w:val="20"/>
          <w:szCs w:val="20"/>
        </w:rPr>
        <w:t>.</w:t>
      </w:r>
    </w:p>
    <w:p w:rsidR="00A80F85" w:rsidRDefault="00A80F85" w:rsidP="00A80F85">
      <w:pPr>
        <w:ind w:firstLine="284"/>
        <w:rPr>
          <w:b/>
          <w:u w:val="single"/>
        </w:rPr>
      </w:pPr>
    </w:p>
    <w:p w:rsidR="00CE125F" w:rsidRDefault="00CE125F" w:rsidP="00A80F85">
      <w:pPr>
        <w:ind w:firstLine="284"/>
        <w:rPr>
          <w:b/>
          <w:u w:val="single"/>
        </w:rPr>
      </w:pPr>
      <w:r w:rsidRPr="00CE125F">
        <w:rPr>
          <w:b/>
          <w:u w:val="single"/>
        </w:rPr>
        <w:t>Comportamento Final</w:t>
      </w:r>
      <w:r>
        <w:rPr>
          <w:b/>
          <w:u w:val="single"/>
        </w:rPr>
        <w:t>:</w:t>
      </w:r>
    </w:p>
    <w:p w:rsidR="00CE125F" w:rsidRPr="00CE125F" w:rsidRDefault="00693C3E" w:rsidP="00A80F85">
      <w:pPr>
        <w:ind w:firstLine="284"/>
      </w:pPr>
      <w:r>
        <w:t xml:space="preserve">É possível conseguir ver o que acontece no </w:t>
      </w:r>
      <w:proofErr w:type="spellStart"/>
      <w:r>
        <w:t>tuxedo</w:t>
      </w:r>
      <w:proofErr w:type="spellEnd"/>
      <w:r>
        <w:t xml:space="preserve"> em visão D-1 e posteriormente em tempo real h-1 ou menos</w:t>
      </w:r>
      <w:r w:rsidR="00CE125F" w:rsidRPr="00CE125F">
        <w:t>.</w:t>
      </w:r>
    </w:p>
    <w:p w:rsidR="00FE3385" w:rsidRPr="00FE3385" w:rsidRDefault="00FE3385" w:rsidP="00FE3385">
      <w:pPr>
        <w:rPr>
          <w:rFonts w:cs="Arial"/>
        </w:rPr>
      </w:pPr>
    </w:p>
    <w:p w:rsidR="00FE3385" w:rsidRDefault="00FE3385" w:rsidP="00944418">
      <w:pPr>
        <w:rPr>
          <w:rFonts w:cs="Arial"/>
        </w:rPr>
      </w:pPr>
    </w:p>
    <w:p w:rsidR="00FE3385" w:rsidRPr="00944418" w:rsidRDefault="00FE3385" w:rsidP="00944418">
      <w:pPr>
        <w:rPr>
          <w:rFonts w:cs="Arial"/>
        </w:rPr>
      </w:pPr>
    </w:p>
    <w:p w:rsidR="006A23CC" w:rsidRPr="006A23CC" w:rsidRDefault="006A23CC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ind w:left="720" w:hanging="720"/>
        <w:rPr>
          <w:rFonts w:cs="Arial"/>
        </w:rPr>
      </w:pPr>
      <w:bookmarkStart w:id="220" w:name="_Toc483320786"/>
      <w:r w:rsidRPr="006A23CC">
        <w:rPr>
          <w:rFonts w:cs="Arial"/>
        </w:rPr>
        <w:t>Modelo Lógico de Processos</w:t>
      </w:r>
      <w:bookmarkEnd w:id="220"/>
    </w:p>
    <w:p w:rsidR="006A23CC" w:rsidRPr="006A23CC" w:rsidRDefault="006A23CC" w:rsidP="006A23CC">
      <w:pPr>
        <w:widowControl/>
        <w:spacing w:after="120" w:line="240" w:lineRule="auto"/>
        <w:rPr>
          <w:rFonts w:cs="Arial"/>
        </w:rPr>
      </w:pPr>
      <w:r w:rsidRPr="006A23CC">
        <w:rPr>
          <w:rFonts w:cs="Arial"/>
          <w:b/>
        </w:rPr>
        <w:t>Tipo de Diagrama</w:t>
      </w:r>
      <w:r>
        <w:rPr>
          <w:rFonts w:cs="Arial"/>
        </w:rPr>
        <w:t xml:space="preserve">: </w:t>
      </w:r>
      <w:r w:rsidRPr="006A23CC">
        <w:rPr>
          <w:rFonts w:cs="Arial"/>
        </w:rPr>
        <w:t xml:space="preserve">     </w:t>
      </w:r>
    </w:p>
    <w:p w:rsidR="006A23CC" w:rsidRPr="006A23CC" w:rsidRDefault="006A23CC" w:rsidP="006A23CC">
      <w:pPr>
        <w:widowControl/>
        <w:spacing w:after="120" w:line="240" w:lineRule="auto"/>
        <w:rPr>
          <w:rFonts w:cs="Arial"/>
        </w:rPr>
      </w:pPr>
      <w:r w:rsidRPr="006A23CC">
        <w:rPr>
          <w:rFonts w:cs="Arial"/>
          <w:b/>
        </w:rPr>
        <w:t>Descrição/Detalhamento</w:t>
      </w:r>
      <w:r>
        <w:rPr>
          <w:rFonts w:cs="Arial"/>
        </w:rPr>
        <w:t xml:space="preserve">: </w:t>
      </w:r>
    </w:p>
    <w:p w:rsidR="006A23CC" w:rsidRP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Pr="006A23CC" w:rsidRDefault="006A23CC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ind w:left="720" w:hanging="720"/>
        <w:rPr>
          <w:rFonts w:cs="Arial"/>
        </w:rPr>
      </w:pPr>
      <w:bookmarkStart w:id="221" w:name="_Toc483320787"/>
      <w:r w:rsidRPr="006A23CC">
        <w:rPr>
          <w:rFonts w:cs="Arial"/>
        </w:rPr>
        <w:t>Modelo Lógico de Dados</w:t>
      </w:r>
      <w:bookmarkEnd w:id="221"/>
    </w:p>
    <w:p w:rsidR="006A23CC" w:rsidRPr="006A23CC" w:rsidRDefault="006A23CC" w:rsidP="006A23CC">
      <w:pPr>
        <w:widowControl/>
        <w:spacing w:after="120" w:line="240" w:lineRule="auto"/>
        <w:rPr>
          <w:rFonts w:cs="Arial"/>
        </w:rPr>
      </w:pPr>
      <w:r w:rsidRPr="006A23CC">
        <w:rPr>
          <w:rFonts w:cs="Arial"/>
          <w:b/>
        </w:rPr>
        <w:t>Tipo de Diagrama</w:t>
      </w:r>
      <w:r>
        <w:rPr>
          <w:rFonts w:cs="Arial"/>
        </w:rPr>
        <w:t xml:space="preserve">: </w:t>
      </w:r>
      <w:r w:rsidRPr="006A23CC">
        <w:rPr>
          <w:rFonts w:cs="Arial"/>
        </w:rPr>
        <w:t xml:space="preserve">     </w:t>
      </w:r>
    </w:p>
    <w:p w:rsidR="006A23CC" w:rsidRPr="006A23CC" w:rsidRDefault="006A23CC" w:rsidP="006A23CC">
      <w:pPr>
        <w:widowControl/>
        <w:spacing w:after="120" w:line="240" w:lineRule="auto"/>
        <w:rPr>
          <w:rFonts w:cs="Arial"/>
        </w:rPr>
      </w:pPr>
      <w:r w:rsidRPr="006A23CC">
        <w:rPr>
          <w:rFonts w:cs="Arial"/>
          <w:b/>
        </w:rPr>
        <w:t>Descrição/Detalhamento</w:t>
      </w:r>
      <w:r>
        <w:rPr>
          <w:rFonts w:cs="Arial"/>
        </w:rPr>
        <w:t xml:space="preserve">: </w:t>
      </w:r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P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Pr="006A23CC" w:rsidRDefault="006A23CC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ind w:left="720" w:hanging="720"/>
        <w:rPr>
          <w:rFonts w:cs="Arial"/>
        </w:rPr>
      </w:pPr>
      <w:bookmarkStart w:id="222" w:name="_Toc483320788"/>
      <w:r w:rsidRPr="006A23CC">
        <w:rPr>
          <w:rFonts w:cs="Arial"/>
        </w:rPr>
        <w:t>Interfaces</w:t>
      </w:r>
      <w:bookmarkEnd w:id="222"/>
    </w:p>
    <w:p w:rsidR="006A23CC" w:rsidRPr="006A23CC" w:rsidRDefault="006A23CC" w:rsidP="006A23CC">
      <w:pPr>
        <w:widowControl/>
        <w:spacing w:line="240" w:lineRule="auto"/>
        <w:rPr>
          <w:rFonts w:cs="Arial"/>
        </w:rPr>
      </w:pPr>
    </w:p>
    <w:p w:rsidR="006A23CC" w:rsidRDefault="006A23CC" w:rsidP="006A23CC">
      <w:pPr>
        <w:widowControl/>
        <w:spacing w:after="120" w:line="240" w:lineRule="auto"/>
        <w:rPr>
          <w:rFonts w:cs="Arial"/>
        </w:rPr>
      </w:pPr>
      <w:r>
        <w:rPr>
          <w:rFonts w:cs="Arial"/>
          <w:b/>
        </w:rPr>
        <w:t>Nome</w:t>
      </w:r>
      <w:r w:rsidRPr="006A23CC">
        <w:rPr>
          <w:rFonts w:cs="Arial"/>
        </w:rPr>
        <w:t xml:space="preserve">: </w:t>
      </w:r>
    </w:p>
    <w:p w:rsidR="006A23CC" w:rsidRDefault="006A23CC" w:rsidP="006A23CC">
      <w:pPr>
        <w:widowControl/>
        <w:spacing w:after="120" w:line="240" w:lineRule="auto"/>
        <w:rPr>
          <w:rFonts w:cs="Arial"/>
          <w:b/>
        </w:rPr>
      </w:pPr>
      <w:r w:rsidRPr="006A23CC">
        <w:rPr>
          <w:rFonts w:cs="Arial"/>
          <w:b/>
        </w:rPr>
        <w:t>Tipo</w:t>
      </w:r>
      <w:r>
        <w:rPr>
          <w:rFonts w:cs="Arial"/>
          <w:b/>
        </w:rPr>
        <w:t>:</w:t>
      </w:r>
    </w:p>
    <w:p w:rsidR="006A23CC" w:rsidRDefault="006A23CC" w:rsidP="006A23CC">
      <w:pPr>
        <w:widowControl/>
        <w:spacing w:after="120" w:line="240" w:lineRule="auto"/>
        <w:rPr>
          <w:rFonts w:cs="Arial"/>
        </w:rPr>
      </w:pPr>
      <w:r w:rsidRPr="006A23CC">
        <w:rPr>
          <w:rFonts w:cs="Arial"/>
          <w:b/>
        </w:rPr>
        <w:t>Descrição/</w:t>
      </w:r>
      <w:r>
        <w:rPr>
          <w:rFonts w:cs="Arial"/>
          <w:b/>
        </w:rPr>
        <w:t>Observações</w:t>
      </w:r>
      <w:r w:rsidRPr="006A23CC">
        <w:rPr>
          <w:rFonts w:cs="Arial"/>
        </w:rPr>
        <w:t xml:space="preserve">: </w:t>
      </w:r>
    </w:p>
    <w:p w:rsidR="0052654E" w:rsidRPr="006A23CC" w:rsidRDefault="00CD65B4" w:rsidP="006A23CC">
      <w:pPr>
        <w:widowControl/>
        <w:spacing w:line="240" w:lineRule="auto"/>
        <w:rPr>
          <w:rFonts w:cs="Arial"/>
          <w:b/>
          <w:bCs/>
          <w:sz w:val="24"/>
          <w:szCs w:val="24"/>
        </w:rPr>
      </w:pPr>
      <w:r>
        <w:rPr>
          <w:rFonts w:cs="Arial"/>
        </w:rPr>
        <w:br w:type="page"/>
      </w:r>
    </w:p>
    <w:p w:rsidR="0052654E" w:rsidRPr="0052654E" w:rsidRDefault="0052654E" w:rsidP="0052654E">
      <w:pPr>
        <w:spacing w:after="120"/>
        <w:rPr>
          <w:b/>
        </w:rPr>
        <w:sectPr w:rsidR="0052654E" w:rsidRPr="0052654E" w:rsidSect="00BE3AE5">
          <w:headerReference w:type="default" r:id="rId20"/>
          <w:footerReference w:type="default" r:id="rId21"/>
          <w:headerReference w:type="first" r:id="rId22"/>
          <w:pgSz w:w="11907" w:h="16840" w:code="9"/>
          <w:pgMar w:top="1134" w:right="851" w:bottom="851" w:left="992" w:header="720" w:footer="0" w:gutter="0"/>
          <w:pgNumType w:start="3"/>
          <w:cols w:space="708"/>
          <w:titlePg/>
          <w:docGrid w:linePitch="360"/>
        </w:sectPr>
      </w:pPr>
    </w:p>
    <w:p w:rsidR="000060FB" w:rsidRDefault="000060FB" w:rsidP="00CD196E">
      <w:pPr>
        <w:rPr>
          <w:rFonts w:cs="Arial"/>
        </w:rPr>
      </w:pPr>
    </w:p>
    <w:p w:rsidR="00487DA8" w:rsidRDefault="00487DA8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ind w:left="1134" w:hanging="720"/>
        <w:rPr>
          <w:rFonts w:cs="Arial"/>
        </w:rPr>
      </w:pPr>
      <w:bookmarkStart w:id="223" w:name="_Toc483320789"/>
      <w:r>
        <w:rPr>
          <w:rFonts w:cs="Arial"/>
        </w:rPr>
        <w:t>Rastreabilidade</w:t>
      </w:r>
      <w:bookmarkEnd w:id="223"/>
    </w:p>
    <w:p w:rsidR="00487DA8" w:rsidRDefault="00487DA8" w:rsidP="00CD196E">
      <w:pPr>
        <w:rPr>
          <w:rFonts w:cs="Arial"/>
        </w:rPr>
      </w:pPr>
    </w:p>
    <w:tbl>
      <w:tblPr>
        <w:tblW w:w="14742" w:type="dxa"/>
        <w:tblInd w:w="496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835"/>
        <w:gridCol w:w="3969"/>
        <w:gridCol w:w="3969"/>
        <w:gridCol w:w="3969"/>
      </w:tblGrid>
      <w:tr w:rsidR="005740E1" w:rsidRPr="00FB550E" w:rsidTr="005740E1">
        <w:trPr>
          <w:trHeight w:val="312"/>
        </w:trPr>
        <w:tc>
          <w:tcPr>
            <w:tcW w:w="2835" w:type="dxa"/>
            <w:shd w:val="pct15" w:color="auto" w:fill="FFFFFF"/>
            <w:vAlign w:val="center"/>
          </w:tcPr>
          <w:p w:rsidR="005740E1" w:rsidRPr="006643B3" w:rsidRDefault="005740E1" w:rsidP="000060FB">
            <w:pPr>
              <w:pStyle w:val="Cabealho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Bloco</w:t>
            </w:r>
          </w:p>
        </w:tc>
        <w:tc>
          <w:tcPr>
            <w:tcW w:w="3969" w:type="dxa"/>
            <w:shd w:val="pct15" w:color="auto" w:fill="FFFFFF"/>
            <w:vAlign w:val="center"/>
          </w:tcPr>
          <w:p w:rsidR="005740E1" w:rsidRPr="00C06806" w:rsidRDefault="005740E1" w:rsidP="00F20BBD">
            <w:pPr>
              <w:pStyle w:val="Cabealho"/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Necessidade</w:t>
            </w:r>
          </w:p>
        </w:tc>
        <w:tc>
          <w:tcPr>
            <w:tcW w:w="3969" w:type="dxa"/>
            <w:shd w:val="pct15" w:color="auto" w:fill="FFFFFF"/>
          </w:tcPr>
          <w:p w:rsidR="005740E1" w:rsidRDefault="005740E1" w:rsidP="005740E1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>
              <w:rPr>
                <w:rFonts w:cs="Arial"/>
                <w:b/>
                <w:lang w:val="pt-BR"/>
              </w:rPr>
              <w:t>Itens rastreados</w:t>
            </w:r>
          </w:p>
          <w:p w:rsidR="005740E1" w:rsidRDefault="005740E1" w:rsidP="005740E1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 w:rsidRPr="00FB550E">
              <w:rPr>
                <w:rFonts w:cs="Arial"/>
                <w:b/>
                <w:lang w:val="pt-BR"/>
              </w:rPr>
              <w:t xml:space="preserve"> (</w:t>
            </w:r>
            <w:r w:rsidRPr="00FB550E">
              <w:rPr>
                <w:rFonts w:cs="Arial"/>
                <w:b/>
                <w:i/>
                <w:sz w:val="18"/>
                <w:lang w:val="pt-BR"/>
              </w:rPr>
              <w:t>ID da Regra, Fluxo ou Requisito Adicional</w:t>
            </w:r>
            <w:r w:rsidRPr="00FB550E">
              <w:rPr>
                <w:rFonts w:cs="Arial"/>
                <w:b/>
                <w:lang w:val="pt-BR"/>
              </w:rPr>
              <w:t>)</w:t>
            </w:r>
          </w:p>
        </w:tc>
        <w:tc>
          <w:tcPr>
            <w:tcW w:w="3969" w:type="dxa"/>
            <w:shd w:val="pct15" w:color="auto" w:fill="FFFFFF"/>
            <w:vAlign w:val="center"/>
          </w:tcPr>
          <w:p w:rsidR="005740E1" w:rsidRPr="00FB550E" w:rsidRDefault="005740E1" w:rsidP="000060FB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>
              <w:rPr>
                <w:rFonts w:cs="Arial"/>
                <w:b/>
                <w:lang w:val="pt-BR"/>
              </w:rPr>
              <w:t>Requisitos Funcionais / Não Funcionais</w:t>
            </w:r>
            <w:r w:rsidR="00081D3E">
              <w:rPr>
                <w:rFonts w:cs="Arial"/>
                <w:b/>
                <w:lang w:val="pt-BR"/>
              </w:rPr>
              <w:t xml:space="preserve"> / Motivos não atendimento</w:t>
            </w:r>
          </w:p>
        </w:tc>
      </w:tr>
      <w:tr w:rsidR="005740E1" w:rsidRPr="00FB550E" w:rsidTr="005740E1">
        <w:trPr>
          <w:trHeight w:val="312"/>
        </w:trPr>
        <w:tc>
          <w:tcPr>
            <w:tcW w:w="2835" w:type="dxa"/>
            <w:vAlign w:val="center"/>
          </w:tcPr>
          <w:p w:rsidR="005740E1" w:rsidRPr="0091270E" w:rsidRDefault="005740E1" w:rsidP="00F20BBD">
            <w:pPr>
              <w:pStyle w:val="Cabealho"/>
              <w:rPr>
                <w:rFonts w:cs="Arial"/>
                <w:bCs/>
                <w:color w:val="000000" w:themeColor="text1"/>
                <w:lang w:val="pt-BR"/>
              </w:rPr>
            </w:pPr>
          </w:p>
        </w:tc>
        <w:tc>
          <w:tcPr>
            <w:tcW w:w="3969" w:type="dxa"/>
          </w:tcPr>
          <w:p w:rsidR="005740E1" w:rsidRPr="009127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</w:tcPr>
          <w:p w:rsidR="005740E1" w:rsidRPr="00FB55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5740E1" w:rsidRPr="00FB55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5740E1" w:rsidRPr="006643B3" w:rsidTr="005740E1">
        <w:trPr>
          <w:trHeight w:val="312"/>
        </w:trPr>
        <w:tc>
          <w:tcPr>
            <w:tcW w:w="2835" w:type="dxa"/>
            <w:vAlign w:val="center"/>
          </w:tcPr>
          <w:p w:rsidR="005740E1" w:rsidRPr="00142451" w:rsidRDefault="005740E1" w:rsidP="00F20BBD">
            <w:pPr>
              <w:pStyle w:val="Cabealho"/>
              <w:rPr>
                <w:rFonts w:cs="Arial"/>
                <w:bCs/>
                <w:color w:val="000000" w:themeColor="text1"/>
                <w:szCs w:val="24"/>
                <w:lang w:val="pt-BR"/>
              </w:rPr>
            </w:pPr>
          </w:p>
        </w:tc>
        <w:tc>
          <w:tcPr>
            <w:tcW w:w="3969" w:type="dxa"/>
          </w:tcPr>
          <w:p w:rsidR="005740E1" w:rsidRPr="009127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</w:tcPr>
          <w:p w:rsidR="005740E1" w:rsidRPr="00FB55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5740E1" w:rsidRPr="00FB55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5740E1" w:rsidRPr="00FB550E" w:rsidTr="005740E1">
        <w:trPr>
          <w:trHeight w:val="312"/>
        </w:trPr>
        <w:tc>
          <w:tcPr>
            <w:tcW w:w="2835" w:type="dxa"/>
            <w:vAlign w:val="center"/>
          </w:tcPr>
          <w:p w:rsidR="005740E1" w:rsidRPr="00142451" w:rsidRDefault="005740E1" w:rsidP="00F20BBD">
            <w:pPr>
              <w:pStyle w:val="Cabealho"/>
              <w:rPr>
                <w:rFonts w:cs="Arial"/>
                <w:bCs/>
                <w:color w:val="000000" w:themeColor="text1"/>
                <w:szCs w:val="24"/>
                <w:lang w:val="pt-BR"/>
              </w:rPr>
            </w:pPr>
          </w:p>
        </w:tc>
        <w:tc>
          <w:tcPr>
            <w:tcW w:w="3969" w:type="dxa"/>
          </w:tcPr>
          <w:p w:rsidR="005740E1" w:rsidRPr="009127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</w:tcPr>
          <w:p w:rsidR="005740E1" w:rsidRPr="00FB55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5740E1" w:rsidRPr="00FB550E" w:rsidRDefault="005740E1" w:rsidP="00F20BBD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</w:tbl>
    <w:p w:rsidR="00487DA8" w:rsidRDefault="00487DA8" w:rsidP="00CD196E">
      <w:pPr>
        <w:rPr>
          <w:rFonts w:cs="Arial"/>
        </w:rPr>
      </w:pPr>
    </w:p>
    <w:p w:rsidR="00487DA8" w:rsidRDefault="00487DA8" w:rsidP="00CD196E">
      <w:pPr>
        <w:rPr>
          <w:rFonts w:cs="Arial"/>
        </w:rPr>
      </w:pPr>
    </w:p>
    <w:tbl>
      <w:tblPr>
        <w:tblW w:w="14742" w:type="dxa"/>
        <w:tblInd w:w="496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7228"/>
        <w:gridCol w:w="7514"/>
      </w:tblGrid>
      <w:tr w:rsidR="00491A95" w:rsidRPr="00BA018A" w:rsidTr="00CB76CC">
        <w:trPr>
          <w:cantSplit/>
          <w:trHeight w:val="456"/>
        </w:trPr>
        <w:tc>
          <w:tcPr>
            <w:tcW w:w="14742" w:type="dxa"/>
            <w:gridSpan w:val="2"/>
            <w:tcBorders>
              <w:bottom w:val="single" w:sz="4" w:space="0" w:color="BFBFBF" w:themeColor="background1" w:themeShade="BF"/>
            </w:tcBorders>
            <w:vAlign w:val="center"/>
          </w:tcPr>
          <w:p w:rsidR="00491A95" w:rsidRPr="00BA018A" w:rsidRDefault="00491A95" w:rsidP="00C01E61">
            <w:pPr>
              <w:rPr>
                <w:rFonts w:cs="Arial"/>
                <w:b/>
                <w:i/>
              </w:rPr>
            </w:pPr>
            <w:r w:rsidRPr="00BA018A">
              <w:rPr>
                <w:rFonts w:cs="Arial"/>
                <w:b/>
                <w:i/>
              </w:rPr>
              <w:t>Motivos para não atendimento:</w:t>
            </w:r>
          </w:p>
        </w:tc>
      </w:tr>
      <w:tr w:rsidR="00491A95" w:rsidRPr="00BA018A" w:rsidTr="00CB76CC">
        <w:trPr>
          <w:cantSplit/>
          <w:trHeight w:val="1035"/>
        </w:trPr>
        <w:tc>
          <w:tcPr>
            <w:tcW w:w="7228" w:type="dxa"/>
            <w:tcBorders>
              <w:top w:val="single" w:sz="4" w:space="0" w:color="BFBFBF" w:themeColor="background1" w:themeShade="BF"/>
              <w:bottom w:val="single" w:sz="4" w:space="0" w:color="808080" w:themeColor="background1" w:themeShade="80"/>
              <w:right w:val="nil"/>
            </w:tcBorders>
            <w:vAlign w:val="center"/>
          </w:tcPr>
          <w:p w:rsidR="00491A95" w:rsidRPr="00BA018A" w:rsidRDefault="00491A95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i/>
                <w:sz w:val="18"/>
              </w:rPr>
            </w:pPr>
            <w:r w:rsidRPr="00BA018A">
              <w:rPr>
                <w:i/>
                <w:sz w:val="18"/>
              </w:rPr>
              <w:t>Inviabilidade técnica</w:t>
            </w:r>
          </w:p>
          <w:p w:rsidR="00491A95" w:rsidRPr="00BA018A" w:rsidRDefault="00491A95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 w:rsidRPr="00BA018A">
              <w:rPr>
                <w:i/>
                <w:sz w:val="18"/>
              </w:rPr>
              <w:t>Fora do escopo do sistema</w:t>
            </w:r>
          </w:p>
          <w:p w:rsidR="00491A95" w:rsidRPr="002E4819" w:rsidRDefault="00491A95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 w:rsidRPr="00BA018A">
              <w:rPr>
                <w:i/>
                <w:sz w:val="18"/>
              </w:rPr>
              <w:t>Inviabilidade de arquitetura</w:t>
            </w:r>
          </w:p>
          <w:p w:rsidR="002E4819" w:rsidRPr="00BA018A" w:rsidRDefault="002E4819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i/>
                <w:sz w:val="18"/>
              </w:rPr>
            </w:pPr>
            <w:r w:rsidRPr="00BA018A">
              <w:rPr>
                <w:i/>
                <w:sz w:val="18"/>
              </w:rPr>
              <w:t>Indisponibilidade de infraestrutura</w:t>
            </w:r>
          </w:p>
          <w:p w:rsidR="002E4819" w:rsidRPr="002E4819" w:rsidRDefault="002E4819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 w:rsidRPr="00BA018A">
              <w:rPr>
                <w:i/>
                <w:sz w:val="18"/>
              </w:rPr>
              <w:t>Complexidade alta para prazo solicitado</w:t>
            </w:r>
          </w:p>
        </w:tc>
        <w:tc>
          <w:tcPr>
            <w:tcW w:w="7514" w:type="dxa"/>
            <w:tcBorders>
              <w:top w:val="single" w:sz="4" w:space="0" w:color="BFBFBF" w:themeColor="background1" w:themeShade="BF"/>
              <w:left w:val="nil"/>
              <w:bottom w:val="single" w:sz="4" w:space="0" w:color="808080" w:themeColor="background1" w:themeShade="80"/>
            </w:tcBorders>
            <w:vAlign w:val="center"/>
          </w:tcPr>
          <w:p w:rsidR="00081D3E" w:rsidRPr="00BE3AE5" w:rsidRDefault="00491A95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 w:rsidRPr="00BA018A">
              <w:rPr>
                <w:i/>
                <w:sz w:val="18"/>
              </w:rPr>
              <w:t>Atende parcialmente</w:t>
            </w:r>
          </w:p>
          <w:p w:rsidR="00BE3AE5" w:rsidRPr="002E4819" w:rsidRDefault="00BE3AE5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>
              <w:rPr>
                <w:i/>
                <w:sz w:val="18"/>
              </w:rPr>
              <w:t>Já existe a necessidade/funcionalidade implementada</w:t>
            </w:r>
          </w:p>
          <w:p w:rsidR="002E4819" w:rsidRPr="002E4819" w:rsidRDefault="002E4819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>
              <w:rPr>
                <w:i/>
                <w:sz w:val="18"/>
              </w:rPr>
              <w:t>É/Será atendido por parceiro</w:t>
            </w:r>
          </w:p>
          <w:p w:rsidR="002E4819" w:rsidRPr="00BA018A" w:rsidRDefault="002E4819" w:rsidP="006B43A6">
            <w:pPr>
              <w:pStyle w:val="PargrafodaLista"/>
              <w:numPr>
                <w:ilvl w:val="0"/>
                <w:numId w:val="5"/>
              </w:numPr>
              <w:spacing w:line="276" w:lineRule="auto"/>
              <w:rPr>
                <w:b/>
                <w:i/>
                <w:sz w:val="18"/>
              </w:rPr>
            </w:pPr>
            <w:r>
              <w:rPr>
                <w:i/>
                <w:sz w:val="18"/>
              </w:rPr>
              <w:t>É/Será atendido por outro projeto</w:t>
            </w:r>
          </w:p>
        </w:tc>
      </w:tr>
    </w:tbl>
    <w:p w:rsidR="00491A95" w:rsidRDefault="00491A95" w:rsidP="00CD196E">
      <w:pPr>
        <w:rPr>
          <w:rFonts w:cs="Arial"/>
        </w:rPr>
      </w:pPr>
    </w:p>
    <w:p w:rsidR="008255B5" w:rsidRDefault="008255B5" w:rsidP="00CD196E">
      <w:pPr>
        <w:rPr>
          <w:rFonts w:cs="Arial"/>
        </w:rPr>
      </w:pPr>
    </w:p>
    <w:p w:rsidR="0068333C" w:rsidRDefault="0068333C" w:rsidP="00CD196E">
      <w:pPr>
        <w:rPr>
          <w:rFonts w:cs="Arial"/>
        </w:rPr>
      </w:pPr>
    </w:p>
    <w:p w:rsidR="0068333C" w:rsidRDefault="0068333C" w:rsidP="00CD196E">
      <w:pPr>
        <w:rPr>
          <w:rFonts w:cs="Arial"/>
        </w:rPr>
      </w:pPr>
    </w:p>
    <w:p w:rsidR="00491A95" w:rsidRDefault="00491A95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ind w:left="1134" w:hanging="720"/>
        <w:rPr>
          <w:rFonts w:cs="Arial"/>
        </w:rPr>
      </w:pPr>
      <w:bookmarkStart w:id="224" w:name="_Toc483320790"/>
      <w:r>
        <w:rPr>
          <w:rFonts w:cs="Arial"/>
        </w:rPr>
        <w:t>Descrição do atendimento parcial</w:t>
      </w:r>
      <w:bookmarkEnd w:id="224"/>
    </w:p>
    <w:p w:rsidR="00491A95" w:rsidRDefault="00491A95" w:rsidP="00491A95">
      <w:pPr>
        <w:rPr>
          <w:rFonts w:cs="Arial"/>
        </w:rPr>
      </w:pPr>
    </w:p>
    <w:tbl>
      <w:tblPr>
        <w:tblW w:w="14742" w:type="dxa"/>
        <w:tblInd w:w="496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835"/>
        <w:gridCol w:w="3969"/>
        <w:gridCol w:w="3969"/>
        <w:gridCol w:w="3969"/>
      </w:tblGrid>
      <w:tr w:rsidR="00BE3AE5" w:rsidRPr="00FB550E" w:rsidTr="00BE3AE5">
        <w:trPr>
          <w:trHeight w:val="312"/>
        </w:trPr>
        <w:tc>
          <w:tcPr>
            <w:tcW w:w="2835" w:type="dxa"/>
            <w:shd w:val="pct15" w:color="auto" w:fill="FFFFFF"/>
            <w:vAlign w:val="center"/>
          </w:tcPr>
          <w:p w:rsidR="00BE3AE5" w:rsidRPr="006643B3" w:rsidRDefault="00BE3AE5" w:rsidP="00BE3AE5">
            <w:pPr>
              <w:pStyle w:val="Cabealh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Bloco</w:t>
            </w:r>
          </w:p>
        </w:tc>
        <w:tc>
          <w:tcPr>
            <w:tcW w:w="3969" w:type="dxa"/>
            <w:shd w:val="pct15" w:color="auto" w:fill="FFFFFF"/>
            <w:vAlign w:val="center"/>
          </w:tcPr>
          <w:p w:rsidR="00BE3AE5" w:rsidRPr="00C06806" w:rsidRDefault="00BE3AE5" w:rsidP="00BE3AE5">
            <w:pPr>
              <w:pStyle w:val="Cabealho"/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Necessidade</w:t>
            </w:r>
          </w:p>
        </w:tc>
        <w:tc>
          <w:tcPr>
            <w:tcW w:w="3969" w:type="dxa"/>
            <w:shd w:val="pct15" w:color="auto" w:fill="FFFFFF"/>
            <w:vAlign w:val="center"/>
          </w:tcPr>
          <w:p w:rsidR="00BE3AE5" w:rsidRDefault="00BE3AE5" w:rsidP="00BE3AE5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>
              <w:rPr>
                <w:rFonts w:cs="Arial"/>
                <w:b/>
                <w:lang w:val="pt-BR"/>
              </w:rPr>
              <w:t>Item atendido parcialmente</w:t>
            </w:r>
          </w:p>
        </w:tc>
        <w:tc>
          <w:tcPr>
            <w:tcW w:w="3969" w:type="dxa"/>
            <w:shd w:val="pct15" w:color="auto" w:fill="FFFFFF"/>
            <w:vAlign w:val="center"/>
          </w:tcPr>
          <w:p w:rsidR="00BE3AE5" w:rsidRPr="00FB550E" w:rsidRDefault="00BE3AE5" w:rsidP="00BE3AE5">
            <w:pPr>
              <w:pStyle w:val="Cabealho"/>
              <w:jc w:val="center"/>
              <w:rPr>
                <w:rFonts w:cs="Arial"/>
                <w:b/>
                <w:lang w:val="pt-BR"/>
              </w:rPr>
            </w:pPr>
            <w:r>
              <w:rPr>
                <w:rFonts w:cs="Arial"/>
                <w:b/>
                <w:lang w:val="pt-BR"/>
              </w:rPr>
              <w:t>Justificativa</w:t>
            </w:r>
          </w:p>
        </w:tc>
      </w:tr>
      <w:tr w:rsidR="00BE3AE5" w:rsidRPr="00FB550E" w:rsidTr="00BE3AE5">
        <w:trPr>
          <w:trHeight w:val="312"/>
        </w:trPr>
        <w:tc>
          <w:tcPr>
            <w:tcW w:w="2835" w:type="dxa"/>
            <w:vAlign w:val="center"/>
          </w:tcPr>
          <w:p w:rsidR="00BE3AE5" w:rsidRPr="0091270E" w:rsidRDefault="00BE3AE5" w:rsidP="00BE3AE5">
            <w:pPr>
              <w:pStyle w:val="Cabealho"/>
              <w:rPr>
                <w:rFonts w:cs="Arial"/>
                <w:bCs/>
                <w:color w:val="000000" w:themeColor="text1"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9127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FB55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FB55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BE3AE5" w:rsidRPr="006643B3" w:rsidTr="00BE3AE5">
        <w:trPr>
          <w:trHeight w:val="312"/>
        </w:trPr>
        <w:tc>
          <w:tcPr>
            <w:tcW w:w="2835" w:type="dxa"/>
            <w:vAlign w:val="center"/>
          </w:tcPr>
          <w:p w:rsidR="00BE3AE5" w:rsidRPr="00142451" w:rsidRDefault="00BE3AE5" w:rsidP="00BE3AE5">
            <w:pPr>
              <w:pStyle w:val="Cabealho"/>
              <w:rPr>
                <w:rFonts w:cs="Arial"/>
                <w:bCs/>
                <w:color w:val="000000" w:themeColor="text1"/>
                <w:szCs w:val="24"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9127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FB55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FB55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  <w:tr w:rsidR="00BE3AE5" w:rsidRPr="00FB550E" w:rsidTr="00BE3AE5">
        <w:trPr>
          <w:trHeight w:val="312"/>
        </w:trPr>
        <w:tc>
          <w:tcPr>
            <w:tcW w:w="2835" w:type="dxa"/>
            <w:vAlign w:val="center"/>
          </w:tcPr>
          <w:p w:rsidR="00BE3AE5" w:rsidRPr="00142451" w:rsidRDefault="00BE3AE5" w:rsidP="00BE3AE5">
            <w:pPr>
              <w:pStyle w:val="Cabealho"/>
              <w:rPr>
                <w:rFonts w:cs="Arial"/>
                <w:bCs/>
                <w:color w:val="000000" w:themeColor="text1"/>
                <w:szCs w:val="24"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9127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FB55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  <w:tc>
          <w:tcPr>
            <w:tcW w:w="3969" w:type="dxa"/>
            <w:vAlign w:val="center"/>
          </w:tcPr>
          <w:p w:rsidR="00BE3AE5" w:rsidRPr="00FB550E" w:rsidRDefault="00BE3AE5" w:rsidP="00BE3AE5">
            <w:pPr>
              <w:pStyle w:val="Cabealho"/>
              <w:rPr>
                <w:rFonts w:cs="Arial"/>
                <w:bCs/>
                <w:lang w:val="pt-BR"/>
              </w:rPr>
            </w:pPr>
          </w:p>
        </w:tc>
      </w:tr>
    </w:tbl>
    <w:p w:rsidR="00BE3AE5" w:rsidRDefault="00BE3AE5" w:rsidP="00491A95">
      <w:pPr>
        <w:rPr>
          <w:rFonts w:cs="Arial"/>
        </w:rPr>
      </w:pPr>
    </w:p>
    <w:p w:rsidR="00BE3AE5" w:rsidRDefault="00BE3AE5" w:rsidP="00491A95">
      <w:pPr>
        <w:rPr>
          <w:rFonts w:cs="Arial"/>
        </w:rPr>
      </w:pPr>
    </w:p>
    <w:p w:rsidR="00384215" w:rsidRPr="00E72FB1" w:rsidRDefault="00384215" w:rsidP="00384215">
      <w:pPr>
        <w:rPr>
          <w:rFonts w:cs="Arial"/>
        </w:rPr>
        <w:sectPr w:rsidR="00384215" w:rsidRPr="00E72FB1" w:rsidSect="00BE3AE5">
          <w:headerReference w:type="first" r:id="rId23"/>
          <w:pgSz w:w="16840" w:h="11907" w:orient="landscape" w:code="9"/>
          <w:pgMar w:top="1134" w:right="851" w:bottom="851" w:left="992" w:header="720" w:footer="0" w:gutter="0"/>
          <w:cols w:space="708"/>
          <w:titlePg/>
          <w:docGrid w:linePitch="360"/>
        </w:sectPr>
      </w:pPr>
    </w:p>
    <w:bookmarkStart w:id="225" w:name="_Toc239247497"/>
    <w:bookmarkEnd w:id="6"/>
    <w:p w:rsidR="00811C6D" w:rsidRPr="00E72FB1" w:rsidRDefault="00FC4E9A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rPr>
          <w:rFonts w:cs="Arial"/>
        </w:rPr>
      </w:pPr>
      <w:r w:rsidRPr="00E72FB1">
        <w:rPr>
          <w:rFonts w:cs="Arial"/>
        </w:rPr>
        <w:lastRenderedPageBreak/>
        <w:fldChar w:fldCharType="begin"/>
      </w:r>
      <w:r w:rsidR="008F486B" w:rsidRPr="00E72FB1">
        <w:rPr>
          <w:rFonts w:cs="Arial"/>
        </w:rPr>
        <w:instrText>HYPERLINK "\\\\brtssisp010\\bbb0198$\\2. Projetos\\2010.09 - Sinergias\\4. Frente de Processos de TI\\2011.06.08 - Demandas\\Vivo\\AppData\\Local\\Microsoft\\Windows\\Temporary Internet Files\\Templates Salto\\Infoblue ERSw.doc"</w:instrText>
      </w:r>
      <w:r w:rsidRPr="00E72FB1">
        <w:rPr>
          <w:rFonts w:cs="Arial"/>
        </w:rPr>
        <w:fldChar w:fldCharType="separate"/>
      </w:r>
      <w:bookmarkStart w:id="226" w:name="_Toc290987938"/>
      <w:bookmarkStart w:id="227" w:name="_Toc483320791"/>
      <w:r w:rsidR="00811C6D" w:rsidRPr="00E72FB1">
        <w:rPr>
          <w:rFonts w:cs="Arial"/>
        </w:rPr>
        <w:t>Referências</w:t>
      </w:r>
      <w:r w:rsidRPr="00E72FB1">
        <w:rPr>
          <w:rFonts w:cs="Arial"/>
        </w:rPr>
        <w:fldChar w:fldCharType="end"/>
      </w:r>
      <w:r w:rsidR="00811C6D" w:rsidRPr="00E72FB1">
        <w:rPr>
          <w:rFonts w:cs="Arial"/>
        </w:rPr>
        <w:t xml:space="preserve"> / Anexos</w:t>
      </w:r>
      <w:bookmarkEnd w:id="226"/>
      <w:bookmarkEnd w:id="227"/>
    </w:p>
    <w:p w:rsidR="004C1CFF" w:rsidRDefault="004C1CFF" w:rsidP="004C1CFF">
      <w:pPr>
        <w:rPr>
          <w:rFonts w:cs="Arial"/>
        </w:rPr>
      </w:pPr>
    </w:p>
    <w:p w:rsidR="000E5596" w:rsidRDefault="000E5596" w:rsidP="000A657F">
      <w:pPr>
        <w:rPr>
          <w:rFonts w:cs="Arial"/>
        </w:rPr>
      </w:pPr>
    </w:p>
    <w:p w:rsidR="00146E3F" w:rsidRDefault="00146E3F" w:rsidP="00146E3F"/>
    <w:p w:rsidR="00146E3F" w:rsidRDefault="00146E3F" w:rsidP="00146E3F"/>
    <w:p w:rsidR="00146E3F" w:rsidRPr="00146E3F" w:rsidRDefault="00146E3F" w:rsidP="00146E3F"/>
    <w:p w:rsidR="000E5596" w:rsidRPr="00E72FB1" w:rsidRDefault="000E5596" w:rsidP="009F44D1">
      <w:pPr>
        <w:pStyle w:val="Ttulo1"/>
        <w:numPr>
          <w:ilvl w:val="0"/>
          <w:numId w:val="27"/>
        </w:numPr>
        <w:pBdr>
          <w:bottom w:val="single" w:sz="4" w:space="1" w:color="000000" w:themeColor="text1"/>
        </w:pBdr>
        <w:ind w:left="720" w:hanging="720"/>
        <w:rPr>
          <w:rFonts w:cs="Arial"/>
        </w:rPr>
      </w:pPr>
      <w:bookmarkStart w:id="228" w:name="_Toc240115351"/>
      <w:bookmarkStart w:id="229" w:name="_Toc483320792"/>
      <w:r w:rsidRPr="00E72FB1">
        <w:rPr>
          <w:rFonts w:cs="Arial"/>
        </w:rPr>
        <w:t>Glossário (Convenções, termos e abreviações).</w:t>
      </w:r>
      <w:bookmarkEnd w:id="225"/>
      <w:bookmarkEnd w:id="228"/>
      <w:bookmarkEnd w:id="229"/>
    </w:p>
    <w:p w:rsidR="000E5596" w:rsidRPr="00E72FB1" w:rsidRDefault="000E5596" w:rsidP="000E5596">
      <w:pPr>
        <w:rPr>
          <w:rFonts w:cs="Arial"/>
        </w:rPr>
      </w:pPr>
    </w:p>
    <w:tbl>
      <w:tblPr>
        <w:tblpPr w:leftFromText="141" w:rightFromText="141" w:vertAnchor="text" w:horzAnchor="margin" w:tblpY="-80"/>
        <w:tblW w:w="10135" w:type="dxa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BFBFBF" w:themeColor="background1" w:themeShade="BF"/>
          <w:insideV w:val="single" w:sz="4" w:space="0" w:color="808080" w:themeColor="background1" w:themeShade="80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3753"/>
        <w:gridCol w:w="6382"/>
      </w:tblGrid>
      <w:tr w:rsidR="000E5596" w:rsidRPr="00E72FB1" w:rsidTr="00BE3AE5">
        <w:trPr>
          <w:trHeight w:val="312"/>
        </w:trPr>
        <w:tc>
          <w:tcPr>
            <w:tcW w:w="3753" w:type="dxa"/>
            <w:shd w:val="pct15" w:color="auto" w:fill="FFFFFF"/>
            <w:vAlign w:val="center"/>
          </w:tcPr>
          <w:p w:rsidR="000E5596" w:rsidRPr="00E72FB1" w:rsidRDefault="00056515" w:rsidP="008255B5">
            <w:pPr>
              <w:jc w:val="center"/>
              <w:rPr>
                <w:rFonts w:eastAsia="Arial Unicode MS" w:cs="Arial"/>
                <w:b/>
              </w:rPr>
            </w:pPr>
            <w:r w:rsidRPr="00E72FB1">
              <w:rPr>
                <w:rFonts w:eastAsia="Arial Unicode MS" w:cs="Arial"/>
                <w:b/>
              </w:rPr>
              <w:t>Sigla Item</w:t>
            </w:r>
          </w:p>
        </w:tc>
        <w:tc>
          <w:tcPr>
            <w:tcW w:w="6382" w:type="dxa"/>
            <w:shd w:val="pct15" w:color="auto" w:fill="FFFFFF"/>
            <w:vAlign w:val="center"/>
          </w:tcPr>
          <w:p w:rsidR="000E5596" w:rsidRPr="00E72FB1" w:rsidRDefault="00056515" w:rsidP="008255B5">
            <w:pPr>
              <w:jc w:val="center"/>
              <w:rPr>
                <w:rFonts w:eastAsia="Arial Unicode MS" w:cs="Arial"/>
                <w:b/>
              </w:rPr>
            </w:pPr>
            <w:r w:rsidRPr="00E72FB1">
              <w:rPr>
                <w:rFonts w:eastAsia="Arial Unicode MS" w:cs="Arial"/>
                <w:b/>
              </w:rPr>
              <w:t>Descrição</w:t>
            </w:r>
          </w:p>
        </w:tc>
      </w:tr>
      <w:tr w:rsidR="000E5596" w:rsidRPr="00E72FB1" w:rsidTr="00BE3AE5">
        <w:trPr>
          <w:trHeight w:val="312"/>
        </w:trPr>
        <w:tc>
          <w:tcPr>
            <w:tcW w:w="3753" w:type="dxa"/>
            <w:vAlign w:val="center"/>
          </w:tcPr>
          <w:p w:rsidR="000E5596" w:rsidRPr="00E72FB1" w:rsidRDefault="000E5596" w:rsidP="008255B5">
            <w:pPr>
              <w:rPr>
                <w:rFonts w:eastAsia="Arial Unicode MS" w:cs="Arial"/>
              </w:rPr>
            </w:pPr>
          </w:p>
        </w:tc>
        <w:tc>
          <w:tcPr>
            <w:tcW w:w="6382" w:type="dxa"/>
            <w:vAlign w:val="center"/>
          </w:tcPr>
          <w:p w:rsidR="000E5596" w:rsidRPr="00E72FB1" w:rsidRDefault="000E5596" w:rsidP="008255B5">
            <w:pPr>
              <w:rPr>
                <w:rFonts w:eastAsia="Arial Unicode MS" w:cs="Arial"/>
                <w:b/>
              </w:rPr>
            </w:pPr>
          </w:p>
        </w:tc>
      </w:tr>
      <w:tr w:rsidR="00117E23" w:rsidRPr="00E72FB1" w:rsidTr="00BE3AE5">
        <w:trPr>
          <w:trHeight w:val="312"/>
        </w:trPr>
        <w:tc>
          <w:tcPr>
            <w:tcW w:w="3753" w:type="dxa"/>
            <w:vAlign w:val="center"/>
          </w:tcPr>
          <w:p w:rsidR="00117E23" w:rsidRPr="00E72FB1" w:rsidRDefault="00117E23" w:rsidP="008255B5">
            <w:pPr>
              <w:rPr>
                <w:rFonts w:eastAsia="Arial Unicode MS" w:cs="Arial"/>
              </w:rPr>
            </w:pPr>
          </w:p>
        </w:tc>
        <w:tc>
          <w:tcPr>
            <w:tcW w:w="6382" w:type="dxa"/>
            <w:vAlign w:val="center"/>
          </w:tcPr>
          <w:p w:rsidR="00117E23" w:rsidRPr="00E72FB1" w:rsidRDefault="00117E23" w:rsidP="008255B5">
            <w:pPr>
              <w:rPr>
                <w:rFonts w:eastAsia="Arial Unicode MS" w:cs="Arial"/>
                <w:b/>
              </w:rPr>
            </w:pPr>
          </w:p>
        </w:tc>
      </w:tr>
    </w:tbl>
    <w:p w:rsidR="000E5596" w:rsidRPr="00FB550E" w:rsidRDefault="000E5596" w:rsidP="00FB550E">
      <w:pPr>
        <w:rPr>
          <w:rFonts w:cs="Arial"/>
          <w:b/>
          <w:bCs/>
          <w:vanish/>
          <w:kern w:val="32"/>
        </w:rPr>
      </w:pPr>
    </w:p>
    <w:sectPr w:rsidR="000E5596" w:rsidRPr="00FB550E" w:rsidSect="006A23CC">
      <w:headerReference w:type="default" r:id="rId24"/>
      <w:headerReference w:type="first" r:id="rId25"/>
      <w:pgSz w:w="11907" w:h="16840" w:code="9"/>
      <w:pgMar w:top="1134" w:right="851" w:bottom="851" w:left="992" w:header="72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0C5" w:rsidRDefault="00C000C5" w:rsidP="004A6DFB">
      <w:pPr>
        <w:spacing w:line="240" w:lineRule="auto"/>
      </w:pPr>
      <w:r>
        <w:separator/>
      </w:r>
    </w:p>
  </w:endnote>
  <w:endnote w:type="continuationSeparator" w:id="0">
    <w:p w:rsidR="00C000C5" w:rsidRDefault="00C000C5" w:rsidP="004A6DFB">
      <w:pPr>
        <w:spacing w:line="240" w:lineRule="auto"/>
      </w:pPr>
      <w:r>
        <w:continuationSeparator/>
      </w:r>
    </w:p>
  </w:endnote>
  <w:endnote w:type="continuationNotice" w:id="1">
    <w:p w:rsidR="00C000C5" w:rsidRDefault="00C000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544" w:rsidRDefault="004E654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89127D">
    <w:pPr>
      <w:rPr>
        <w:b/>
        <w:sz w:val="16"/>
        <w:szCs w:val="16"/>
      </w:rPr>
    </w:pPr>
    <w:r>
      <w:rPr>
        <w:b/>
        <w:noProof/>
        <w:sz w:val="16"/>
        <w:szCs w:val="16"/>
        <w:lang w:eastAsia="pt-BR"/>
      </w:rPr>
      <mc:AlternateContent>
        <mc:Choice Requires="wps">
          <w:drawing>
            <wp:anchor distT="0" distB="0" distL="114300" distR="114300" simplePos="0" relativeHeight="251658241" behindDoc="0" locked="0" layoutInCell="1" allowOverlap="1">
              <wp:simplePos x="0" y="0"/>
              <wp:positionH relativeFrom="column">
                <wp:posOffset>23495</wp:posOffset>
              </wp:positionH>
              <wp:positionV relativeFrom="paragraph">
                <wp:posOffset>86995</wp:posOffset>
              </wp:positionV>
              <wp:extent cx="6225540" cy="54610"/>
              <wp:effectExtent l="0" t="0" r="3810" b="2540"/>
              <wp:wrapNone/>
              <wp:docPr id="19" name="Retângul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25540" cy="5461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23E51">
                              <a:lumMod val="90000"/>
                              <a:lumOff val="10000"/>
                            </a:srgbClr>
                          </a:gs>
                          <a:gs pos="50000">
                            <a:srgbClr val="123E51">
                              <a:lumMod val="75000"/>
                              <a:lumOff val="25000"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2700000" scaled="0"/>
                      </a:gradFill>
                      <a:ln w="25400" cap="flat" cmpd="sng" algn="ctr">
                        <a:noFill/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A8BCC4" id="Retângulo 72" o:spid="_x0000_s1026" style="position:absolute;margin-left:1.85pt;margin-top:6.85pt;width:490.2pt;height:4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" fillcolor="#195873" stroked="f" strokeweight="2pt">
              <v:fill angle="45" colors="0 #195873;.5 #257ea5;1 white" focus="100%" type="gradient">
                <o:fill v:ext="view" type="gradientUnscaled"/>
              </v:fill>
              <v:stroke joinstyle="round"/>
              <v:path arrowok="t"/>
            </v:rect>
          </w:pict>
        </mc:Fallback>
      </mc:AlternateContent>
    </w:r>
  </w:p>
  <w:p w:rsidR="00AA191B" w:rsidRPr="0089127D" w:rsidRDefault="00AA191B" w:rsidP="00F36199">
    <w:pPr>
      <w:rPr>
        <w:b/>
        <w:i/>
        <w:iCs/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F11BA9">
    <w:pPr>
      <w:rPr>
        <w:b/>
        <w:sz w:val="16"/>
        <w:szCs w:val="16"/>
      </w:rPr>
    </w:pPr>
    <w:r>
      <w:rPr>
        <w:b/>
        <w:noProof/>
        <w:sz w:val="16"/>
        <w:szCs w:val="16"/>
        <w:lang w:eastAsia="pt-BR"/>
      </w:rPr>
      <mc:AlternateContent>
        <mc:Choice Requires="wps">
          <w:drawing>
            <wp:anchor distT="0" distB="0" distL="114300" distR="114300" simplePos="0" relativeHeight="251658245" behindDoc="0" locked="0" layoutInCell="1" allowOverlap="1">
              <wp:simplePos x="0" y="0"/>
              <wp:positionH relativeFrom="column">
                <wp:posOffset>23495</wp:posOffset>
              </wp:positionH>
              <wp:positionV relativeFrom="paragraph">
                <wp:posOffset>86995</wp:posOffset>
              </wp:positionV>
              <wp:extent cx="6225540" cy="54610"/>
              <wp:effectExtent l="0" t="0" r="3810" b="2540"/>
              <wp:wrapNone/>
              <wp:docPr id="16" name="Retângul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25540" cy="5461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23E51">
                              <a:lumMod val="90000"/>
                              <a:lumOff val="10000"/>
                            </a:srgbClr>
                          </a:gs>
                          <a:gs pos="50000">
                            <a:srgbClr val="123E51">
                              <a:lumMod val="75000"/>
                              <a:lumOff val="25000"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2700000" scaled="0"/>
                      </a:gradFill>
                      <a:ln w="25400" cap="flat" cmpd="sng" algn="ctr">
                        <a:noFill/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F5CA4F" id="Retângulo 72" o:spid="_x0000_s1026" style="position:absolute;margin-left:1.85pt;margin-top:6.85pt;width:490.2pt;height:4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" fillcolor="#195873" stroked="f" strokeweight="2pt">
              <v:fill angle="45" colors="0 #195873;.5 #257ea5;1 white" focus="100%" type="gradient">
                <o:fill v:ext="view" type="gradientUnscaled"/>
              </v:fill>
              <v:stroke joinstyle="round"/>
              <v:path arrowok="t"/>
            </v:rect>
          </w:pict>
        </mc:Fallback>
      </mc:AlternateContent>
    </w:r>
  </w:p>
  <w:tbl>
    <w:tblPr>
      <w:tblW w:w="0" w:type="auto"/>
      <w:tblLook w:val="04A0" w:firstRow="1" w:lastRow="0" w:firstColumn="1" w:lastColumn="0" w:noHBand="0" w:noVBand="1"/>
    </w:tblPr>
    <w:tblGrid>
      <w:gridCol w:w="7012"/>
      <w:gridCol w:w="2616"/>
    </w:tblGrid>
    <w:tr w:rsidR="00AA191B" w:rsidRPr="007A0D5E" w:rsidTr="00706307">
      <w:tc>
        <w:tcPr>
          <w:tcW w:w="7012" w:type="dxa"/>
        </w:tcPr>
        <w:p w:rsidR="00AA191B" w:rsidRPr="007A0D5E" w:rsidRDefault="00AA191B" w:rsidP="00706307">
          <w:pPr>
            <w:rPr>
              <w:b/>
              <w:sz w:val="16"/>
              <w:szCs w:val="16"/>
            </w:rPr>
          </w:pPr>
          <w:r w:rsidRPr="007A0D5E">
            <w:rPr>
              <w:b/>
              <w:sz w:val="16"/>
              <w:szCs w:val="16"/>
            </w:rPr>
            <w:t>As informações contidas neste documento são proprietárias e para uso confidencial dos destinatários explicitados. Propriedade da Telefônica|VIVO</w:t>
          </w:r>
        </w:p>
        <w:p w:rsidR="00AA191B" w:rsidRPr="007A0D5E" w:rsidRDefault="00AA191B" w:rsidP="00706307">
          <w:pPr>
            <w:rPr>
              <w:b/>
              <w:sz w:val="16"/>
              <w:szCs w:val="16"/>
            </w:rPr>
          </w:pPr>
          <w:r>
            <w:rPr>
              <w:b/>
              <w:i/>
              <w:iCs/>
              <w:sz w:val="16"/>
              <w:szCs w:val="16"/>
            </w:rPr>
            <w:t>Versão do Template: 3</w:t>
          </w:r>
          <w:r w:rsidRPr="007A0D5E">
            <w:rPr>
              <w:b/>
              <w:i/>
              <w:iCs/>
              <w:sz w:val="16"/>
              <w:szCs w:val="16"/>
            </w:rPr>
            <w:t>.0</w:t>
          </w:r>
        </w:p>
      </w:tc>
      <w:tc>
        <w:tcPr>
          <w:tcW w:w="2564" w:type="dxa"/>
          <w:vAlign w:val="center"/>
        </w:tcPr>
        <w:p w:rsidR="00AA191B" w:rsidRPr="007A0D5E" w:rsidRDefault="00AA191B" w:rsidP="00706307">
          <w:pPr>
            <w:jc w:val="center"/>
            <w:rPr>
              <w:b/>
              <w:sz w:val="16"/>
              <w:szCs w:val="16"/>
            </w:rPr>
          </w:pPr>
          <w:r>
            <w:rPr>
              <w:b/>
              <w:i/>
              <w:iCs/>
              <w:noProof/>
              <w:sz w:val="16"/>
              <w:szCs w:val="16"/>
              <w:lang w:eastAsia="pt-BR"/>
            </w:rPr>
            <w:drawing>
              <wp:inline distT="0" distB="0" distL="0" distR="0">
                <wp:extent cx="1496060" cy="320675"/>
                <wp:effectExtent l="19050" t="0" r="8890" b="0"/>
                <wp:docPr id="37" name="Imagem 1" descr="TEL-VIVO_lock-up_POS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L-VIVO_lock-up_POS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6060" cy="32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191B" w:rsidRPr="00F11BA9" w:rsidRDefault="00AA191B" w:rsidP="00F36199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89127D">
    <w:pPr>
      <w:rPr>
        <w:b/>
        <w:sz w:val="16"/>
        <w:szCs w:val="16"/>
      </w:rPr>
    </w:pPr>
    <w:r>
      <w:rPr>
        <w:b/>
        <w:noProof/>
        <w:sz w:val="16"/>
        <w:szCs w:val="16"/>
        <w:lang w:eastAsia="pt-BR"/>
      </w:rPr>
      <mc:AlternateContent>
        <mc:Choice Requires="wps">
          <w:drawing>
            <wp:anchor distT="0" distB="0" distL="114300" distR="114300" simplePos="0" relativeHeight="251658255" behindDoc="0" locked="0" layoutInCell="1" allowOverlap="1">
              <wp:simplePos x="0" y="0"/>
              <wp:positionH relativeFrom="column">
                <wp:posOffset>23495</wp:posOffset>
              </wp:positionH>
              <wp:positionV relativeFrom="paragraph">
                <wp:posOffset>86995</wp:posOffset>
              </wp:positionV>
              <wp:extent cx="6225540" cy="54610"/>
              <wp:effectExtent l="0" t="0" r="3810" b="2540"/>
              <wp:wrapNone/>
              <wp:docPr id="73" name="Retângul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25540" cy="5461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23E51">
                              <a:lumMod val="90000"/>
                              <a:lumOff val="10000"/>
                            </a:srgbClr>
                          </a:gs>
                          <a:gs pos="50000">
                            <a:srgbClr val="123E51">
                              <a:lumMod val="75000"/>
                              <a:lumOff val="25000"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2700000" scaled="0"/>
                      </a:gradFill>
                      <a:ln w="25400" cap="flat" cmpd="sng" algn="ctr">
                        <a:noFill/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wps:spPr>
                    <wps:bodyPr rot="0" spcFirstLastPara="0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96C768" id="Retângulo 72" o:spid="_x0000_s1026" style="position:absolute;margin-left:1.85pt;margin-top:6.85pt;width:490.2pt;height:4.3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" fillcolor="#195873" stroked="f" strokeweight="2pt">
              <v:fill angle="45" colors="0 #195873;.5 #257ea5;1 white" focus="100%" type="gradient">
                <o:fill v:ext="view" type="gradientUnscaled"/>
              </v:fill>
              <v:stroke joinstyle="round"/>
              <v:path arrowok="t"/>
            </v:rect>
          </w:pict>
        </mc:Fallback>
      </mc:AlternateContent>
    </w:r>
  </w:p>
  <w:tbl>
    <w:tblPr>
      <w:tblW w:w="0" w:type="auto"/>
      <w:tblLook w:val="04A0" w:firstRow="1" w:lastRow="0" w:firstColumn="1" w:lastColumn="0" w:noHBand="0" w:noVBand="1"/>
    </w:tblPr>
    <w:tblGrid>
      <w:gridCol w:w="7012"/>
      <w:gridCol w:w="2616"/>
    </w:tblGrid>
    <w:tr w:rsidR="00AA191B" w:rsidRPr="007A0D5E" w:rsidTr="007A0D5E">
      <w:tc>
        <w:tcPr>
          <w:tcW w:w="7012" w:type="dxa"/>
        </w:tcPr>
        <w:p w:rsidR="00AA191B" w:rsidRPr="007A0D5E" w:rsidRDefault="00AA191B" w:rsidP="008A42CF">
          <w:pPr>
            <w:rPr>
              <w:b/>
              <w:sz w:val="16"/>
              <w:szCs w:val="16"/>
            </w:rPr>
          </w:pPr>
          <w:r w:rsidRPr="007A0D5E">
            <w:rPr>
              <w:b/>
              <w:sz w:val="16"/>
              <w:szCs w:val="16"/>
            </w:rPr>
            <w:t>As informações contidas neste documento são proprietárias e para uso confidencial dos destinatários explicitados. Propriedade da Telefônica|VIVO</w:t>
          </w:r>
        </w:p>
        <w:p w:rsidR="00AA191B" w:rsidRPr="007A0D5E" w:rsidRDefault="00AA191B" w:rsidP="0089127D">
          <w:pPr>
            <w:rPr>
              <w:b/>
              <w:sz w:val="16"/>
              <w:szCs w:val="16"/>
            </w:rPr>
          </w:pPr>
          <w:r>
            <w:rPr>
              <w:b/>
              <w:i/>
              <w:iCs/>
              <w:sz w:val="16"/>
              <w:szCs w:val="16"/>
            </w:rPr>
            <w:t>Versão do Template: 3</w:t>
          </w:r>
          <w:r w:rsidRPr="007A0D5E">
            <w:rPr>
              <w:b/>
              <w:i/>
              <w:iCs/>
              <w:sz w:val="16"/>
              <w:szCs w:val="16"/>
            </w:rPr>
            <w:t>.0</w:t>
          </w:r>
        </w:p>
      </w:tc>
      <w:tc>
        <w:tcPr>
          <w:tcW w:w="2564" w:type="dxa"/>
          <w:vAlign w:val="center"/>
        </w:tcPr>
        <w:p w:rsidR="00AA191B" w:rsidRPr="007A0D5E" w:rsidRDefault="00AA191B" w:rsidP="007A0D5E">
          <w:pPr>
            <w:jc w:val="center"/>
            <w:rPr>
              <w:b/>
              <w:sz w:val="16"/>
              <w:szCs w:val="16"/>
            </w:rPr>
          </w:pPr>
          <w:r>
            <w:rPr>
              <w:b/>
              <w:i/>
              <w:iCs/>
              <w:noProof/>
              <w:sz w:val="16"/>
              <w:szCs w:val="16"/>
              <w:lang w:eastAsia="pt-BR"/>
            </w:rPr>
            <w:drawing>
              <wp:inline distT="0" distB="0" distL="0" distR="0">
                <wp:extent cx="1496060" cy="320675"/>
                <wp:effectExtent l="19050" t="0" r="8890" b="0"/>
                <wp:docPr id="45" name="Imagem 45" descr="TEL-VIVO_lock-up_POS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L-VIVO_lock-up_POS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6060" cy="32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191B" w:rsidRPr="0089127D" w:rsidRDefault="00AA191B" w:rsidP="00F36199">
    <w:pPr>
      <w:rPr>
        <w:b/>
        <w:i/>
        <w:iCs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0C5" w:rsidRDefault="00C000C5" w:rsidP="004A6DFB">
      <w:pPr>
        <w:spacing w:line="240" w:lineRule="auto"/>
      </w:pPr>
      <w:r>
        <w:separator/>
      </w:r>
    </w:p>
  </w:footnote>
  <w:footnote w:type="continuationSeparator" w:id="0">
    <w:p w:rsidR="00C000C5" w:rsidRDefault="00C000C5" w:rsidP="004A6DFB">
      <w:pPr>
        <w:spacing w:line="240" w:lineRule="auto"/>
      </w:pPr>
      <w:r>
        <w:continuationSeparator/>
      </w:r>
    </w:p>
  </w:footnote>
  <w:footnote w:type="continuationNotice" w:id="1">
    <w:p w:rsidR="00C000C5" w:rsidRDefault="00C000C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544" w:rsidRDefault="004E654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544" w:rsidRDefault="004E6544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D90703">
    <w:pPr>
      <w:pStyle w:val="Cabealho"/>
      <w:tabs>
        <w:tab w:val="clear" w:pos="4320"/>
        <w:tab w:val="clear" w:pos="8640"/>
      </w:tabs>
      <w:ind w:left="-709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9" behindDoc="0" locked="0" layoutInCell="1" allowOverlap="1">
              <wp:simplePos x="0" y="0"/>
              <wp:positionH relativeFrom="column">
                <wp:posOffset>3876040</wp:posOffset>
              </wp:positionH>
              <wp:positionV relativeFrom="paragraph">
                <wp:posOffset>-99060</wp:posOffset>
              </wp:positionV>
              <wp:extent cx="2268855" cy="243840"/>
              <wp:effectExtent l="0" t="0" r="0" b="3810"/>
              <wp:wrapSquare wrapText="bothSides"/>
              <wp:docPr id="1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885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7C6BF1" w:rsidRDefault="00AA191B" w:rsidP="00F628F8">
                          <w:pPr>
                            <w:jc w:val="right"/>
                          </w:pP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Pág.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PAGE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17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 de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NUMPAGES 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25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9" type="#_x0000_t202" style="position:absolute;left:0;text-align:left;margin-left:305.2pt;margin-top:-7.8pt;width:178.65pt;height:19.2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WLtgIAALs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" filled="f" stroked="f">
              <v:textbox style="mso-fit-shape-to-text:t">
                <w:txbxContent>
                  <w:p w:rsidR="00AA191B" w:rsidRPr="007C6BF1" w:rsidRDefault="00AA191B" w:rsidP="00F628F8">
                    <w:pPr>
                      <w:jc w:val="right"/>
                    </w:pP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Pág.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PAGE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17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 de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NUMPAGES 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25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8" behindDoc="0" locked="0" layoutInCell="1" allowOverlap="1">
              <wp:simplePos x="0" y="0"/>
              <wp:positionH relativeFrom="column">
                <wp:posOffset>-707390</wp:posOffset>
              </wp:positionH>
              <wp:positionV relativeFrom="paragraph">
                <wp:posOffset>-99060</wp:posOffset>
              </wp:positionV>
              <wp:extent cx="2877185" cy="253365"/>
              <wp:effectExtent l="0" t="0" r="0" b="0"/>
              <wp:wrapSquare wrapText="bothSides"/>
              <wp:docPr id="1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7185" cy="253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A34BB8" w:rsidRDefault="00AA191B" w:rsidP="00D76D03">
                          <w:pPr>
                            <w:ind w:left="1134"/>
                            <w:rPr>
                              <w:noProof/>
                              <w:sz w:val="2"/>
                            </w:rPr>
                          </w:pP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>RM – Requisito Maestro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40" type="#_x0000_t202" style="position:absolute;left:0;text-align:left;margin-left:-55.7pt;margin-top:-7.8pt;width:226.55pt;height:19.9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" filled="f" stroked="f">
              <v:textbox>
                <w:txbxContent>
                  <w:p w:rsidR="00AA191B" w:rsidRPr="00A34BB8" w:rsidRDefault="00AA191B" w:rsidP="00D76D03">
                    <w:pPr>
                      <w:ind w:left="1134"/>
                      <w:rPr>
                        <w:noProof/>
                        <w:sz w:val="2"/>
                      </w:rPr>
                    </w:pPr>
                    <w:r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>RM – Requisito Maestro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D76D03">
      <w:rPr>
        <w:noProof/>
        <w:lang w:val="pt-BR" w:eastAsia="pt-BR"/>
      </w:rPr>
      <w:drawing>
        <wp:anchor distT="0" distB="0" distL="114300" distR="114300" simplePos="0" relativeHeight="251658252" behindDoc="1" locked="0" layoutInCell="1" allowOverlap="1">
          <wp:simplePos x="0" y="0"/>
          <wp:positionH relativeFrom="column">
            <wp:posOffset>-888810</wp:posOffset>
          </wp:positionH>
          <wp:positionV relativeFrom="paragraph">
            <wp:posOffset>-457200</wp:posOffset>
          </wp:positionV>
          <wp:extent cx="10692493" cy="712519"/>
          <wp:effectExtent l="19050" t="0" r="0" b="0"/>
          <wp:wrapNone/>
          <wp:docPr id="36" name="Imagem 18" descr="Imag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Imagem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2493" cy="71251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Pr="004A1305" w:rsidRDefault="00AA191B" w:rsidP="004A1305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58242" behindDoc="1" locked="0" layoutInCell="1" allowOverlap="1">
          <wp:simplePos x="0" y="0"/>
          <wp:positionH relativeFrom="column">
            <wp:posOffset>-894080</wp:posOffset>
          </wp:positionH>
          <wp:positionV relativeFrom="paragraph">
            <wp:posOffset>-454025</wp:posOffset>
          </wp:positionV>
          <wp:extent cx="10079990" cy="709295"/>
          <wp:effectExtent l="19050" t="0" r="0" b="0"/>
          <wp:wrapNone/>
          <wp:docPr id="13" name="Imagem 13" descr="Imag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m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79990" cy="7092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C6205E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6" behindDoc="0" locked="0" layoutInCell="1" allowOverlap="1">
              <wp:simplePos x="0" y="0"/>
              <wp:positionH relativeFrom="column">
                <wp:posOffset>-118745</wp:posOffset>
              </wp:positionH>
              <wp:positionV relativeFrom="paragraph">
                <wp:posOffset>-154305</wp:posOffset>
              </wp:positionV>
              <wp:extent cx="2413635" cy="243840"/>
              <wp:effectExtent l="0" t="0" r="0" b="3810"/>
              <wp:wrapSquare wrapText="bothSides"/>
              <wp:docPr id="1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63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A34BB8" w:rsidRDefault="00AA191B" w:rsidP="00706307">
                          <w:pPr>
                            <w:rPr>
                              <w:noProof/>
                              <w:sz w:val="2"/>
                            </w:rPr>
                          </w:pP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>RMS – Requisito Maestro de Sistema</w:t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1" type="#_x0000_t202" style="position:absolute;margin-left:-9.35pt;margin-top:-12.15pt;width:190.05pt;height:19.2pt;z-index:25165824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" filled="f" stroked="f">
              <v:textbox style="mso-fit-shape-to-text:t">
                <w:txbxContent>
                  <w:p w:rsidR="00AA191B" w:rsidRPr="00A34BB8" w:rsidRDefault="00AA191B" w:rsidP="00706307">
                    <w:pPr>
                      <w:rPr>
                        <w:noProof/>
                        <w:sz w:val="2"/>
                      </w:rPr>
                    </w:pPr>
                    <w:r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>RMS – Requisito Maestro de Sistema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7" behindDoc="0" locked="0" layoutInCell="1" allowOverlap="1">
              <wp:simplePos x="0" y="0"/>
              <wp:positionH relativeFrom="column">
                <wp:posOffset>5334000</wp:posOffset>
              </wp:positionH>
              <wp:positionV relativeFrom="paragraph">
                <wp:posOffset>-154305</wp:posOffset>
              </wp:positionV>
              <wp:extent cx="988060" cy="243840"/>
              <wp:effectExtent l="0" t="0" r="0" b="3810"/>
              <wp:wrapSquare wrapText="bothSides"/>
              <wp:docPr id="1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80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7C6BF1" w:rsidRDefault="00AA191B" w:rsidP="007C6BF1"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Pág.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PAGE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D42325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7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 de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NUMPAGES 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D42325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9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0" type="#_x0000_t202" style="position:absolute;margin-left:420pt;margin-top:-12.15pt;width:77.8pt;height:19.2pt;z-index:251658247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" filled="f" stroked="f">
              <v:textbox style="mso-fit-shape-to-text:t">
                <w:txbxContent>
                  <w:p w:rsidR="00AA191B" w:rsidRPr="007C6BF1" w:rsidRDefault="00AA191B" w:rsidP="007C6BF1"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Pág.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PAGE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D42325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7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 de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NUMPAGES 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D42325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9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</w:r>
    <w:r>
      <w:rPr>
        <w:rFonts w:eastAsia="+mn-ea" w:cs="+mn-cs"/>
        <w:b/>
        <w:bCs/>
        <w:color w:val="195873"/>
        <w:kern w:val="24"/>
        <w:szCs w:val="64"/>
      </w:rPr>
      <w:tab/>
      <w:t xml:space="preserve">          </w:t>
    </w: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-904240</wp:posOffset>
          </wp:positionH>
          <wp:positionV relativeFrom="paragraph">
            <wp:posOffset>-457835</wp:posOffset>
          </wp:positionV>
          <wp:extent cx="7524115" cy="556260"/>
          <wp:effectExtent l="19050" t="0" r="635" b="0"/>
          <wp:wrapNone/>
          <wp:docPr id="44" name="Imagem 7" descr="Imag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magem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115" cy="556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D90703">
    <w:pPr>
      <w:pStyle w:val="Cabealho"/>
      <w:tabs>
        <w:tab w:val="clear" w:pos="4320"/>
        <w:tab w:val="clear" w:pos="8640"/>
      </w:tabs>
      <w:ind w:left="-709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56" behindDoc="0" locked="0" layoutInCell="1" allowOverlap="1">
              <wp:simplePos x="0" y="0"/>
              <wp:positionH relativeFrom="column">
                <wp:posOffset>-629920</wp:posOffset>
              </wp:positionH>
              <wp:positionV relativeFrom="paragraph">
                <wp:posOffset>-99060</wp:posOffset>
              </wp:positionV>
              <wp:extent cx="3611245" cy="253365"/>
              <wp:effectExtent l="0" t="0" r="0" b="0"/>
              <wp:wrapSquare wrapText="bothSides"/>
              <wp:docPr id="10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1245" cy="253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A34BB8" w:rsidRDefault="00AA191B" w:rsidP="00D76D03">
                          <w:pPr>
                            <w:ind w:left="1134"/>
                            <w:rPr>
                              <w:noProof/>
                              <w:sz w:val="2"/>
                            </w:rPr>
                          </w:pP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>RMS – Requisito Maestro de Sistema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43" type="#_x0000_t202" style="position:absolute;left:0;text-align:left;margin-left:-49.6pt;margin-top:-7.8pt;width:284.35pt;height:19.9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reuQ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" filled="f" stroked="f">
              <v:textbox>
                <w:txbxContent>
                  <w:p w:rsidR="00AA191B" w:rsidRPr="00A34BB8" w:rsidRDefault="00AA191B" w:rsidP="00D76D03">
                    <w:pPr>
                      <w:ind w:left="1134"/>
                      <w:rPr>
                        <w:noProof/>
                        <w:sz w:val="2"/>
                      </w:rPr>
                    </w:pPr>
                    <w:r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>RMS – Requisito Maestro de Sistema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57" behindDoc="0" locked="0" layoutInCell="1" allowOverlap="1">
              <wp:simplePos x="0" y="0"/>
              <wp:positionH relativeFrom="column">
                <wp:posOffset>3876040</wp:posOffset>
              </wp:positionH>
              <wp:positionV relativeFrom="paragraph">
                <wp:posOffset>-99060</wp:posOffset>
              </wp:positionV>
              <wp:extent cx="2268855" cy="243840"/>
              <wp:effectExtent l="0" t="0" r="0" b="3810"/>
              <wp:wrapSquare wrapText="bothSides"/>
              <wp:docPr id="11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885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7C6BF1" w:rsidRDefault="00AA191B" w:rsidP="00F628F8">
                          <w:pPr>
                            <w:jc w:val="right"/>
                          </w:pP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Pág.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PAGE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D42325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3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 de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NUMPAGES 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D42325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9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42" type="#_x0000_t202" style="position:absolute;left:0;text-align:left;margin-left:305.2pt;margin-top:-7.8pt;width:178.65pt;height:19.2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Q4ug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" filled="f" stroked="f">
              <v:textbox style="mso-fit-shape-to-text:t">
                <w:txbxContent>
                  <w:p w:rsidR="00AA191B" w:rsidRPr="007C6BF1" w:rsidRDefault="00AA191B" w:rsidP="00F628F8">
                    <w:pPr>
                      <w:jc w:val="right"/>
                    </w:pP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Pág.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PAGE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D42325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3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 de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NUMPAGES 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D42325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9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D76D03">
      <w:rPr>
        <w:noProof/>
        <w:lang w:val="pt-BR" w:eastAsia="pt-BR"/>
      </w:rPr>
      <w:drawing>
        <wp:anchor distT="0" distB="0" distL="114300" distR="114300" simplePos="0" relativeHeight="251658258" behindDoc="1" locked="0" layoutInCell="1" allowOverlap="1">
          <wp:simplePos x="0" y="0"/>
          <wp:positionH relativeFrom="column">
            <wp:posOffset>-888810</wp:posOffset>
          </wp:positionH>
          <wp:positionV relativeFrom="paragraph">
            <wp:posOffset>-457200</wp:posOffset>
          </wp:positionV>
          <wp:extent cx="10692493" cy="712519"/>
          <wp:effectExtent l="19050" t="0" r="0" b="0"/>
          <wp:wrapNone/>
          <wp:docPr id="46" name="Imagem 18" descr="Imag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Imagem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2493" cy="71251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Pr="00F516F7" w:rsidRDefault="00AA191B" w:rsidP="00D90703">
    <w:pPr>
      <w:pStyle w:val="Cabealho"/>
      <w:ind w:left="142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50" behindDoc="0" locked="0" layoutInCell="1" allowOverlap="1">
              <wp:simplePos x="0" y="0"/>
              <wp:positionH relativeFrom="column">
                <wp:posOffset>32385</wp:posOffset>
              </wp:positionH>
              <wp:positionV relativeFrom="paragraph">
                <wp:posOffset>-86360</wp:posOffset>
              </wp:positionV>
              <wp:extent cx="3367405" cy="253365"/>
              <wp:effectExtent l="0" t="0" r="0" b="0"/>
              <wp:wrapSquare wrapText="bothSides"/>
              <wp:docPr id="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7405" cy="253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A34BB8" w:rsidRDefault="00AA191B" w:rsidP="00D76D03">
                          <w:pPr>
                            <w:ind w:left="709"/>
                            <w:rPr>
                              <w:noProof/>
                              <w:sz w:val="2"/>
                            </w:rPr>
                          </w:pP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>RMS – Requisito Maestro de Sistema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5" type="#_x0000_t202" style="position:absolute;left:0;text-align:left;margin-left:2.55pt;margin-top:-6.8pt;width:265.15pt;height:19.9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" filled="f" stroked="f">
              <v:textbox>
                <w:txbxContent>
                  <w:p w:rsidR="00AA191B" w:rsidRPr="00A34BB8" w:rsidRDefault="00AA191B" w:rsidP="00D76D03">
                    <w:pPr>
                      <w:ind w:left="709"/>
                      <w:rPr>
                        <w:noProof/>
                        <w:sz w:val="2"/>
                      </w:rPr>
                    </w:pPr>
                    <w:r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>RMS – Requisito Maestro de Sistema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51" behindDoc="0" locked="0" layoutInCell="1" allowOverlap="1">
              <wp:simplePos x="0" y="0"/>
              <wp:positionH relativeFrom="column">
                <wp:posOffset>8290560</wp:posOffset>
              </wp:positionH>
              <wp:positionV relativeFrom="paragraph">
                <wp:posOffset>-76835</wp:posOffset>
              </wp:positionV>
              <wp:extent cx="923290" cy="396240"/>
              <wp:effectExtent l="0" t="0" r="0" b="3810"/>
              <wp:wrapSquare wrapText="bothSides"/>
              <wp:docPr id="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3290" cy="396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7C6BF1" w:rsidRDefault="00AA191B" w:rsidP="00D76D03">
                          <w:pPr>
                            <w:jc w:val="right"/>
                          </w:pP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Pág.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PAGE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4E6544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8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 de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NUMPAGES 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4E6544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9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44" type="#_x0000_t202" style="position:absolute;left:0;text-align:left;margin-left:652.8pt;margin-top:-6.05pt;width:72.7pt;height:31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" filled="f" stroked="f">
              <v:textbox style="mso-fit-shape-to-text:t">
                <w:txbxContent>
                  <w:p w:rsidR="00AA191B" w:rsidRPr="007C6BF1" w:rsidRDefault="00AA191B" w:rsidP="00D76D03">
                    <w:pPr>
                      <w:jc w:val="right"/>
                    </w:pP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Pág.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PAGE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4E6544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8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 de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NUMPAGES 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4E6544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9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pt-BR" w:eastAsia="pt-BR"/>
      </w:rPr>
      <w:drawing>
        <wp:anchor distT="0" distB="0" distL="114300" distR="114300" simplePos="0" relativeHeight="251658244" behindDoc="1" locked="0" layoutInCell="1" allowOverlap="1">
          <wp:simplePos x="0" y="0"/>
          <wp:positionH relativeFrom="column">
            <wp:posOffset>-538480</wp:posOffset>
          </wp:positionH>
          <wp:positionV relativeFrom="paragraph">
            <wp:posOffset>-458470</wp:posOffset>
          </wp:positionV>
          <wp:extent cx="10685145" cy="709295"/>
          <wp:effectExtent l="19050" t="0" r="1905" b="0"/>
          <wp:wrapNone/>
          <wp:docPr id="47" name="Imagem 47" descr="Imag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Imagem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85145" cy="7092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53" behindDoc="0" locked="0" layoutInCell="1" allowOverlap="1">
              <wp:simplePos x="0" y="0"/>
              <wp:positionH relativeFrom="column">
                <wp:posOffset>-97790</wp:posOffset>
              </wp:positionH>
              <wp:positionV relativeFrom="paragraph">
                <wp:posOffset>-162560</wp:posOffset>
              </wp:positionV>
              <wp:extent cx="2413635" cy="243840"/>
              <wp:effectExtent l="0" t="0" r="0" b="3810"/>
              <wp:wrapSquare wrapText="bothSides"/>
              <wp:docPr id="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63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A34BB8" w:rsidRDefault="00AA191B" w:rsidP="008B4EF3">
                          <w:pPr>
                            <w:rPr>
                              <w:noProof/>
                              <w:sz w:val="2"/>
                            </w:rPr>
                          </w:pPr>
                          <w:r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>RMS – Requisito Maestro de Sistema</w:t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7" type="#_x0000_t202" style="position:absolute;margin-left:-7.7pt;margin-top:-12.8pt;width:190.05pt;height:19.2pt;z-index:251658253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" filled="f" stroked="f">
              <v:textbox style="mso-fit-shape-to-text:t">
                <w:txbxContent>
                  <w:p w:rsidR="00AA191B" w:rsidRPr="00A34BB8" w:rsidRDefault="00AA191B" w:rsidP="008B4EF3">
                    <w:pPr>
                      <w:rPr>
                        <w:noProof/>
                        <w:sz w:val="2"/>
                      </w:rPr>
                    </w:pPr>
                    <w:r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>RMS – Requisito Maestro de Sistema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54" behindDoc="0" locked="0" layoutInCell="1" allowOverlap="1">
              <wp:simplePos x="0" y="0"/>
              <wp:positionH relativeFrom="column">
                <wp:posOffset>5354955</wp:posOffset>
              </wp:positionH>
              <wp:positionV relativeFrom="paragraph">
                <wp:posOffset>-162560</wp:posOffset>
              </wp:positionV>
              <wp:extent cx="988060" cy="243840"/>
              <wp:effectExtent l="0" t="0" r="0" b="3810"/>
              <wp:wrapSquare wrapText="bothSides"/>
              <wp:docPr id="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806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191B" w:rsidRPr="007C6BF1" w:rsidRDefault="00AA191B" w:rsidP="008B4EF3"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Pág.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PAGE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4E6544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9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t xml:space="preserve"> de 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begin"/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instrText xml:space="preserve"> NUMPAGES  </w:instrTex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separate"/>
                          </w:r>
                          <w:r w:rsidR="004E6544">
                            <w:rPr>
                              <w:rFonts w:eastAsia="+mn-ea" w:cs="+mn-cs"/>
                              <w:b/>
                              <w:bCs/>
                              <w:noProof/>
                              <w:color w:val="195873"/>
                              <w:kern w:val="24"/>
                              <w:szCs w:val="64"/>
                            </w:rPr>
                            <w:t>9</w:t>
                          </w:r>
                          <w:r w:rsidRPr="00576DA1">
                            <w:rPr>
                              <w:rFonts w:eastAsia="+mn-ea" w:cs="+mn-cs"/>
                              <w:b/>
                              <w:bCs/>
                              <w:color w:val="195873"/>
                              <w:kern w:val="24"/>
                              <w:szCs w:val="6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6" type="#_x0000_t202" style="position:absolute;margin-left:421.65pt;margin-top:-12.8pt;width:77.8pt;height:19.2pt;z-index:25165825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" filled="f" stroked="f">
              <v:textbox style="mso-fit-shape-to-text:t">
                <w:txbxContent>
                  <w:p w:rsidR="00AA191B" w:rsidRPr="007C6BF1" w:rsidRDefault="00AA191B" w:rsidP="008B4EF3"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Pág.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PAGE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4E6544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9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t xml:space="preserve"> de 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begin"/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instrText xml:space="preserve"> NUMPAGES  </w:instrTex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separate"/>
                    </w:r>
                    <w:r w:rsidR="004E6544">
                      <w:rPr>
                        <w:rFonts w:eastAsia="+mn-ea" w:cs="+mn-cs"/>
                        <w:b/>
                        <w:bCs/>
                        <w:noProof/>
                        <w:color w:val="195873"/>
                        <w:kern w:val="24"/>
                        <w:szCs w:val="64"/>
                      </w:rPr>
                      <w:t>9</w:t>
                    </w:r>
                    <w:r w:rsidRPr="00576DA1">
                      <w:rPr>
                        <w:rFonts w:eastAsia="+mn-ea" w:cs="+mn-cs"/>
                        <w:b/>
                        <w:bCs/>
                        <w:color w:val="195873"/>
                        <w:kern w:val="24"/>
                        <w:szCs w:val="64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pt-BR" w:eastAsia="pt-BR"/>
      </w:rPr>
      <w:drawing>
        <wp:anchor distT="0" distB="0" distL="114300" distR="114300" simplePos="0" relativeHeight="251658243" behindDoc="1" locked="0" layoutInCell="1" allowOverlap="1">
          <wp:simplePos x="0" y="0"/>
          <wp:positionH relativeFrom="column">
            <wp:posOffset>-896620</wp:posOffset>
          </wp:positionH>
          <wp:positionV relativeFrom="paragraph">
            <wp:posOffset>-459740</wp:posOffset>
          </wp:positionV>
          <wp:extent cx="7524115" cy="556260"/>
          <wp:effectExtent l="19050" t="0" r="635" b="0"/>
          <wp:wrapNone/>
          <wp:docPr id="15" name="Imagem 15" descr="Imag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Imagem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115" cy="556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91B" w:rsidRDefault="00AA191B" w:rsidP="00AA0460">
    <w:pPr>
      <w:pStyle w:val="Cabealho"/>
      <w:tabs>
        <w:tab w:val="clear" w:pos="4320"/>
        <w:tab w:val="clear" w:pos="8640"/>
        <w:tab w:val="left" w:pos="853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C290C3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187A55DE"/>
    <w:lvl w:ilvl="0">
      <w:start w:val="1"/>
      <w:numFmt w:val="decimal"/>
      <w:lvlText w:val="%1"/>
      <w:lvlJc w:val="left"/>
      <w:rPr>
        <w:rFonts w:hint="default"/>
        <w:b/>
        <w:i w:val="0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0DE6EA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3FD2353"/>
    <w:multiLevelType w:val="hybridMultilevel"/>
    <w:tmpl w:val="A06CED6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D78C6"/>
    <w:multiLevelType w:val="multilevel"/>
    <w:tmpl w:val="ED7431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D250121"/>
    <w:multiLevelType w:val="multilevel"/>
    <w:tmpl w:val="7C7AD10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39F6D2C"/>
    <w:multiLevelType w:val="multilevel"/>
    <w:tmpl w:val="27E85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B00D07"/>
    <w:multiLevelType w:val="multilevel"/>
    <w:tmpl w:val="27E85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CA353C"/>
    <w:multiLevelType w:val="multilevel"/>
    <w:tmpl w:val="B20637F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8AB19B8"/>
    <w:multiLevelType w:val="multilevel"/>
    <w:tmpl w:val="772E86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718"/>
        </w:tabs>
        <w:ind w:left="718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1A265E75"/>
    <w:multiLevelType w:val="multilevel"/>
    <w:tmpl w:val="27E85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8B071F"/>
    <w:multiLevelType w:val="hybridMultilevel"/>
    <w:tmpl w:val="1C3693F2"/>
    <w:lvl w:ilvl="0" w:tplc="FF7A6FC4">
      <w:start w:val="1"/>
      <w:numFmt w:val="decimal"/>
      <w:lvlText w:val="RF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51CD6"/>
    <w:multiLevelType w:val="multilevel"/>
    <w:tmpl w:val="27E85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E85686"/>
    <w:multiLevelType w:val="hybridMultilevel"/>
    <w:tmpl w:val="FC90AF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966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06C1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39C5A0E"/>
    <w:multiLevelType w:val="multilevel"/>
    <w:tmpl w:val="772E86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274778A0"/>
    <w:multiLevelType w:val="multilevel"/>
    <w:tmpl w:val="B20637F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F07665D"/>
    <w:multiLevelType w:val="multilevel"/>
    <w:tmpl w:val="27E85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806269"/>
    <w:multiLevelType w:val="multilevel"/>
    <w:tmpl w:val="772E86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66921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A52A12"/>
    <w:multiLevelType w:val="multilevel"/>
    <w:tmpl w:val="ED7431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5146025"/>
    <w:multiLevelType w:val="hybridMultilevel"/>
    <w:tmpl w:val="FC90AF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10360"/>
    <w:multiLevelType w:val="multilevel"/>
    <w:tmpl w:val="772E86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F9B4480"/>
    <w:multiLevelType w:val="multilevel"/>
    <w:tmpl w:val="7C7AD10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51DA4E0C"/>
    <w:multiLevelType w:val="multilevel"/>
    <w:tmpl w:val="D2440C5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0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57B04E51"/>
    <w:multiLevelType w:val="multilevel"/>
    <w:tmpl w:val="772E86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5BC7257A"/>
    <w:multiLevelType w:val="hybridMultilevel"/>
    <w:tmpl w:val="C136C74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237D50"/>
    <w:multiLevelType w:val="multilevel"/>
    <w:tmpl w:val="27E85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080B74"/>
    <w:multiLevelType w:val="multilevel"/>
    <w:tmpl w:val="F446A924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47C3BD1"/>
    <w:multiLevelType w:val="multilevel"/>
    <w:tmpl w:val="7C7AD10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6EB1361"/>
    <w:multiLevelType w:val="hybridMultilevel"/>
    <w:tmpl w:val="5FEC3B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32EC0"/>
    <w:multiLevelType w:val="multilevel"/>
    <w:tmpl w:val="F446A924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83360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E4352F2"/>
    <w:multiLevelType w:val="hybridMultilevel"/>
    <w:tmpl w:val="5C56CA00"/>
    <w:lvl w:ilvl="0" w:tplc="43DEE95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A268A6"/>
    <w:multiLevelType w:val="multilevel"/>
    <w:tmpl w:val="01AEC02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6" w15:restartNumberingAfterBreak="0">
    <w:nsid w:val="701C2629"/>
    <w:multiLevelType w:val="multilevel"/>
    <w:tmpl w:val="F446A924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BAD62C5"/>
    <w:multiLevelType w:val="multilevel"/>
    <w:tmpl w:val="B20637F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D8D4FAC"/>
    <w:multiLevelType w:val="multilevel"/>
    <w:tmpl w:val="772E86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2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ascii="Arial" w:hAnsi="Arial" w:hint="default"/>
        <w:b/>
        <w:i w:val="0"/>
        <w:sz w:val="2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35"/>
  </w:num>
  <w:num w:numId="5">
    <w:abstractNumId w:val="25"/>
  </w:num>
  <w:num w:numId="6">
    <w:abstractNumId w:val="11"/>
  </w:num>
  <w:num w:numId="7">
    <w:abstractNumId w:val="14"/>
  </w:num>
  <w:num w:numId="8">
    <w:abstractNumId w:val="9"/>
  </w:num>
  <w:num w:numId="9">
    <w:abstractNumId w:val="3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</w:num>
  <w:num w:numId="13">
    <w:abstractNumId w:val="2"/>
  </w:num>
  <w:num w:numId="14">
    <w:abstractNumId w:val="18"/>
  </w:num>
  <w:num w:numId="15">
    <w:abstractNumId w:val="29"/>
  </w:num>
  <w:num w:numId="16">
    <w:abstractNumId w:val="4"/>
  </w:num>
  <w:num w:numId="17">
    <w:abstractNumId w:val="21"/>
  </w:num>
  <w:num w:numId="18">
    <w:abstractNumId w:val="13"/>
  </w:num>
  <w:num w:numId="19">
    <w:abstractNumId w:val="20"/>
  </w:num>
  <w:num w:numId="20">
    <w:abstractNumId w:val="33"/>
  </w:num>
  <w:num w:numId="21">
    <w:abstractNumId w:val="15"/>
  </w:num>
  <w:num w:numId="22">
    <w:abstractNumId w:val="5"/>
  </w:num>
  <w:num w:numId="23">
    <w:abstractNumId w:val="28"/>
  </w:num>
  <w:num w:numId="24">
    <w:abstractNumId w:val="10"/>
  </w:num>
  <w:num w:numId="25">
    <w:abstractNumId w:val="6"/>
  </w:num>
  <w:num w:numId="26">
    <w:abstractNumId w:val="7"/>
  </w:num>
  <w:num w:numId="27">
    <w:abstractNumId w:val="24"/>
  </w:num>
  <w:num w:numId="28">
    <w:abstractNumId w:val="30"/>
  </w:num>
  <w:num w:numId="29">
    <w:abstractNumId w:val="8"/>
  </w:num>
  <w:num w:numId="30">
    <w:abstractNumId w:val="26"/>
  </w:num>
  <w:num w:numId="31">
    <w:abstractNumId w:val="19"/>
  </w:num>
  <w:num w:numId="32">
    <w:abstractNumId w:val="16"/>
  </w:num>
  <w:num w:numId="33">
    <w:abstractNumId w:val="31"/>
  </w:num>
  <w:num w:numId="34">
    <w:abstractNumId w:val="3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3"/>
  </w:num>
  <w:num w:numId="37">
    <w:abstractNumId w:val="3"/>
  </w:num>
  <w:num w:numId="38">
    <w:abstractNumId w:val="38"/>
  </w:num>
  <w:num w:numId="39">
    <w:abstractNumId w:val="3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D4B"/>
    <w:rsid w:val="000018E0"/>
    <w:rsid w:val="0000240E"/>
    <w:rsid w:val="0000370B"/>
    <w:rsid w:val="00003A2D"/>
    <w:rsid w:val="000060FB"/>
    <w:rsid w:val="00007285"/>
    <w:rsid w:val="000145F5"/>
    <w:rsid w:val="000161AA"/>
    <w:rsid w:val="00017A12"/>
    <w:rsid w:val="00021C02"/>
    <w:rsid w:val="000249F7"/>
    <w:rsid w:val="00026850"/>
    <w:rsid w:val="000346E6"/>
    <w:rsid w:val="00035CB9"/>
    <w:rsid w:val="00037F89"/>
    <w:rsid w:val="00040BAB"/>
    <w:rsid w:val="00044141"/>
    <w:rsid w:val="00050348"/>
    <w:rsid w:val="00050454"/>
    <w:rsid w:val="00051520"/>
    <w:rsid w:val="000549C0"/>
    <w:rsid w:val="00056515"/>
    <w:rsid w:val="000602D6"/>
    <w:rsid w:val="0006405A"/>
    <w:rsid w:val="0006675A"/>
    <w:rsid w:val="000706BD"/>
    <w:rsid w:val="00071410"/>
    <w:rsid w:val="00071CAD"/>
    <w:rsid w:val="000739C5"/>
    <w:rsid w:val="00074E6A"/>
    <w:rsid w:val="00075690"/>
    <w:rsid w:val="0007747E"/>
    <w:rsid w:val="000808B7"/>
    <w:rsid w:val="00081D3E"/>
    <w:rsid w:val="0008208E"/>
    <w:rsid w:val="0008234C"/>
    <w:rsid w:val="000841D5"/>
    <w:rsid w:val="000949B8"/>
    <w:rsid w:val="000A3EE4"/>
    <w:rsid w:val="000A533E"/>
    <w:rsid w:val="000A657F"/>
    <w:rsid w:val="000A7914"/>
    <w:rsid w:val="000A7B04"/>
    <w:rsid w:val="000B04C3"/>
    <w:rsid w:val="000B59C4"/>
    <w:rsid w:val="000C2DD4"/>
    <w:rsid w:val="000C3938"/>
    <w:rsid w:val="000C6B77"/>
    <w:rsid w:val="000D3BC3"/>
    <w:rsid w:val="000D4D65"/>
    <w:rsid w:val="000E0D4B"/>
    <w:rsid w:val="000E5596"/>
    <w:rsid w:val="000E7424"/>
    <w:rsid w:val="000F39F7"/>
    <w:rsid w:val="000F58A0"/>
    <w:rsid w:val="00103D48"/>
    <w:rsid w:val="00104166"/>
    <w:rsid w:val="00104B90"/>
    <w:rsid w:val="00106E11"/>
    <w:rsid w:val="00110887"/>
    <w:rsid w:val="00117E23"/>
    <w:rsid w:val="00123F51"/>
    <w:rsid w:val="001269AF"/>
    <w:rsid w:val="00132156"/>
    <w:rsid w:val="00133BCF"/>
    <w:rsid w:val="00134599"/>
    <w:rsid w:val="0013580D"/>
    <w:rsid w:val="00137A0A"/>
    <w:rsid w:val="00140B16"/>
    <w:rsid w:val="00141CE5"/>
    <w:rsid w:val="0014491F"/>
    <w:rsid w:val="00145A9D"/>
    <w:rsid w:val="00146E33"/>
    <w:rsid w:val="00146E3F"/>
    <w:rsid w:val="00153B45"/>
    <w:rsid w:val="00161F88"/>
    <w:rsid w:val="0016278D"/>
    <w:rsid w:val="001639BE"/>
    <w:rsid w:val="00167035"/>
    <w:rsid w:val="0017459F"/>
    <w:rsid w:val="00174745"/>
    <w:rsid w:val="00174EA9"/>
    <w:rsid w:val="001758EC"/>
    <w:rsid w:val="001809D7"/>
    <w:rsid w:val="001837A8"/>
    <w:rsid w:val="00183B41"/>
    <w:rsid w:val="00185469"/>
    <w:rsid w:val="00186FED"/>
    <w:rsid w:val="00191166"/>
    <w:rsid w:val="00195F4B"/>
    <w:rsid w:val="001A610D"/>
    <w:rsid w:val="001A6F8C"/>
    <w:rsid w:val="001B0FE1"/>
    <w:rsid w:val="001B2DBA"/>
    <w:rsid w:val="001B30EF"/>
    <w:rsid w:val="001B6244"/>
    <w:rsid w:val="001C0A97"/>
    <w:rsid w:val="001C4404"/>
    <w:rsid w:val="001C4B31"/>
    <w:rsid w:val="001C7780"/>
    <w:rsid w:val="001D111B"/>
    <w:rsid w:val="001D1A07"/>
    <w:rsid w:val="001D31B4"/>
    <w:rsid w:val="001E02A9"/>
    <w:rsid w:val="001E2925"/>
    <w:rsid w:val="001E4DEE"/>
    <w:rsid w:val="001F3999"/>
    <w:rsid w:val="001F5313"/>
    <w:rsid w:val="001F5DA1"/>
    <w:rsid w:val="001F5E53"/>
    <w:rsid w:val="00200161"/>
    <w:rsid w:val="002006F4"/>
    <w:rsid w:val="00201841"/>
    <w:rsid w:val="00201ED0"/>
    <w:rsid w:val="00202AB8"/>
    <w:rsid w:val="00215AC2"/>
    <w:rsid w:val="00220EE2"/>
    <w:rsid w:val="002220A2"/>
    <w:rsid w:val="00225E46"/>
    <w:rsid w:val="002323D4"/>
    <w:rsid w:val="00232851"/>
    <w:rsid w:val="00234293"/>
    <w:rsid w:val="00236798"/>
    <w:rsid w:val="0023698A"/>
    <w:rsid w:val="00240595"/>
    <w:rsid w:val="00243DB2"/>
    <w:rsid w:val="002447CD"/>
    <w:rsid w:val="00251C1C"/>
    <w:rsid w:val="002538EA"/>
    <w:rsid w:val="00253E7C"/>
    <w:rsid w:val="00260C7B"/>
    <w:rsid w:val="002663CA"/>
    <w:rsid w:val="0028038E"/>
    <w:rsid w:val="00280C3F"/>
    <w:rsid w:val="00281A46"/>
    <w:rsid w:val="00282227"/>
    <w:rsid w:val="00285693"/>
    <w:rsid w:val="00285D11"/>
    <w:rsid w:val="00285DA1"/>
    <w:rsid w:val="002860DA"/>
    <w:rsid w:val="00290767"/>
    <w:rsid w:val="00296500"/>
    <w:rsid w:val="002A21D5"/>
    <w:rsid w:val="002A46DD"/>
    <w:rsid w:val="002A72DC"/>
    <w:rsid w:val="002A7372"/>
    <w:rsid w:val="002B2776"/>
    <w:rsid w:val="002B32F2"/>
    <w:rsid w:val="002B349E"/>
    <w:rsid w:val="002B5D23"/>
    <w:rsid w:val="002B62C8"/>
    <w:rsid w:val="002B6A4C"/>
    <w:rsid w:val="002B6AA5"/>
    <w:rsid w:val="002C05EC"/>
    <w:rsid w:val="002C0A4E"/>
    <w:rsid w:val="002C1910"/>
    <w:rsid w:val="002C1BDF"/>
    <w:rsid w:val="002C36EA"/>
    <w:rsid w:val="002C4317"/>
    <w:rsid w:val="002C5EC5"/>
    <w:rsid w:val="002C6ABD"/>
    <w:rsid w:val="002C6E4E"/>
    <w:rsid w:val="002C70D0"/>
    <w:rsid w:val="002C7D72"/>
    <w:rsid w:val="002D0829"/>
    <w:rsid w:val="002D14E1"/>
    <w:rsid w:val="002D4C4F"/>
    <w:rsid w:val="002E2328"/>
    <w:rsid w:val="002E359F"/>
    <w:rsid w:val="002E41C1"/>
    <w:rsid w:val="002E4704"/>
    <w:rsid w:val="002E4819"/>
    <w:rsid w:val="002E5FCE"/>
    <w:rsid w:val="002F0724"/>
    <w:rsid w:val="002F4495"/>
    <w:rsid w:val="002F7ACA"/>
    <w:rsid w:val="002F7E39"/>
    <w:rsid w:val="00301109"/>
    <w:rsid w:val="00303DB6"/>
    <w:rsid w:val="003054F7"/>
    <w:rsid w:val="003059E0"/>
    <w:rsid w:val="00306D1B"/>
    <w:rsid w:val="00307C84"/>
    <w:rsid w:val="003105C8"/>
    <w:rsid w:val="003144D3"/>
    <w:rsid w:val="0032622A"/>
    <w:rsid w:val="00326FF5"/>
    <w:rsid w:val="003304D0"/>
    <w:rsid w:val="003311DF"/>
    <w:rsid w:val="00331D77"/>
    <w:rsid w:val="00332FE4"/>
    <w:rsid w:val="00335027"/>
    <w:rsid w:val="00335228"/>
    <w:rsid w:val="0033628A"/>
    <w:rsid w:val="00336808"/>
    <w:rsid w:val="003410E7"/>
    <w:rsid w:val="00341589"/>
    <w:rsid w:val="00344785"/>
    <w:rsid w:val="00347274"/>
    <w:rsid w:val="00347BA6"/>
    <w:rsid w:val="00350CDD"/>
    <w:rsid w:val="0035479E"/>
    <w:rsid w:val="003551A2"/>
    <w:rsid w:val="00363ECD"/>
    <w:rsid w:val="00364DB7"/>
    <w:rsid w:val="00367AB8"/>
    <w:rsid w:val="0037543B"/>
    <w:rsid w:val="00375ACD"/>
    <w:rsid w:val="0038025C"/>
    <w:rsid w:val="00382BD6"/>
    <w:rsid w:val="00383045"/>
    <w:rsid w:val="00384215"/>
    <w:rsid w:val="003862F3"/>
    <w:rsid w:val="00386522"/>
    <w:rsid w:val="00387500"/>
    <w:rsid w:val="0039025D"/>
    <w:rsid w:val="00391C78"/>
    <w:rsid w:val="00393672"/>
    <w:rsid w:val="003A633F"/>
    <w:rsid w:val="003B19E0"/>
    <w:rsid w:val="003B27BD"/>
    <w:rsid w:val="003B5527"/>
    <w:rsid w:val="003C00ED"/>
    <w:rsid w:val="003C2BE9"/>
    <w:rsid w:val="003C3ECC"/>
    <w:rsid w:val="003D3778"/>
    <w:rsid w:val="003D54C3"/>
    <w:rsid w:val="003D5E96"/>
    <w:rsid w:val="003D6594"/>
    <w:rsid w:val="003D7AC5"/>
    <w:rsid w:val="003E164F"/>
    <w:rsid w:val="003E38D8"/>
    <w:rsid w:val="003E4AD7"/>
    <w:rsid w:val="003E5374"/>
    <w:rsid w:val="003E5CF1"/>
    <w:rsid w:val="003E7EE0"/>
    <w:rsid w:val="003F0FBB"/>
    <w:rsid w:val="003F310D"/>
    <w:rsid w:val="003F371F"/>
    <w:rsid w:val="003F57BC"/>
    <w:rsid w:val="003F7DAB"/>
    <w:rsid w:val="00400C41"/>
    <w:rsid w:val="004066DB"/>
    <w:rsid w:val="004068F7"/>
    <w:rsid w:val="00407650"/>
    <w:rsid w:val="00410985"/>
    <w:rsid w:val="004111DC"/>
    <w:rsid w:val="00413416"/>
    <w:rsid w:val="00415643"/>
    <w:rsid w:val="00415A02"/>
    <w:rsid w:val="00423086"/>
    <w:rsid w:val="00423EDF"/>
    <w:rsid w:val="00435AAC"/>
    <w:rsid w:val="00437A9E"/>
    <w:rsid w:val="004415B1"/>
    <w:rsid w:val="00442889"/>
    <w:rsid w:val="00444B65"/>
    <w:rsid w:val="00450613"/>
    <w:rsid w:val="0045433E"/>
    <w:rsid w:val="004564CB"/>
    <w:rsid w:val="0045683E"/>
    <w:rsid w:val="00473690"/>
    <w:rsid w:val="004755C1"/>
    <w:rsid w:val="00476B1B"/>
    <w:rsid w:val="00481317"/>
    <w:rsid w:val="00486AC3"/>
    <w:rsid w:val="00487DA8"/>
    <w:rsid w:val="0049000F"/>
    <w:rsid w:val="00491947"/>
    <w:rsid w:val="00491A95"/>
    <w:rsid w:val="00495E31"/>
    <w:rsid w:val="004A1305"/>
    <w:rsid w:val="004A357B"/>
    <w:rsid w:val="004A4255"/>
    <w:rsid w:val="004A505B"/>
    <w:rsid w:val="004A54A6"/>
    <w:rsid w:val="004A6DFB"/>
    <w:rsid w:val="004A7163"/>
    <w:rsid w:val="004C1CC6"/>
    <w:rsid w:val="004C1CFF"/>
    <w:rsid w:val="004C2B51"/>
    <w:rsid w:val="004C56A9"/>
    <w:rsid w:val="004C7C26"/>
    <w:rsid w:val="004D1B27"/>
    <w:rsid w:val="004D2CA3"/>
    <w:rsid w:val="004D34AE"/>
    <w:rsid w:val="004D3E22"/>
    <w:rsid w:val="004D3F6D"/>
    <w:rsid w:val="004D535B"/>
    <w:rsid w:val="004D6DA9"/>
    <w:rsid w:val="004E09EB"/>
    <w:rsid w:val="004E1230"/>
    <w:rsid w:val="004E1644"/>
    <w:rsid w:val="004E54AD"/>
    <w:rsid w:val="004E6544"/>
    <w:rsid w:val="004E773E"/>
    <w:rsid w:val="004E7C8F"/>
    <w:rsid w:val="004F3E0F"/>
    <w:rsid w:val="00501823"/>
    <w:rsid w:val="00502B89"/>
    <w:rsid w:val="00506F1F"/>
    <w:rsid w:val="0050737C"/>
    <w:rsid w:val="00512392"/>
    <w:rsid w:val="00514BAB"/>
    <w:rsid w:val="005221F6"/>
    <w:rsid w:val="00523404"/>
    <w:rsid w:val="00523BEE"/>
    <w:rsid w:val="00523E8D"/>
    <w:rsid w:val="0052654E"/>
    <w:rsid w:val="00526BB0"/>
    <w:rsid w:val="00532781"/>
    <w:rsid w:val="00536734"/>
    <w:rsid w:val="00536772"/>
    <w:rsid w:val="00545C44"/>
    <w:rsid w:val="0054678F"/>
    <w:rsid w:val="0054682A"/>
    <w:rsid w:val="00557C4C"/>
    <w:rsid w:val="00560FB0"/>
    <w:rsid w:val="00562ABC"/>
    <w:rsid w:val="00563052"/>
    <w:rsid w:val="0056351C"/>
    <w:rsid w:val="00567E19"/>
    <w:rsid w:val="005719BB"/>
    <w:rsid w:val="00572297"/>
    <w:rsid w:val="005740E1"/>
    <w:rsid w:val="00577073"/>
    <w:rsid w:val="00581E01"/>
    <w:rsid w:val="00582EC6"/>
    <w:rsid w:val="0058503E"/>
    <w:rsid w:val="00585C24"/>
    <w:rsid w:val="005876B0"/>
    <w:rsid w:val="00587FFC"/>
    <w:rsid w:val="005A01BE"/>
    <w:rsid w:val="005A22F2"/>
    <w:rsid w:val="005B0267"/>
    <w:rsid w:val="005B05FA"/>
    <w:rsid w:val="005B6BDD"/>
    <w:rsid w:val="005C618C"/>
    <w:rsid w:val="005C6388"/>
    <w:rsid w:val="005D3353"/>
    <w:rsid w:val="005D5CF4"/>
    <w:rsid w:val="005E05EF"/>
    <w:rsid w:val="005E460A"/>
    <w:rsid w:val="005E4D90"/>
    <w:rsid w:val="005E6916"/>
    <w:rsid w:val="005E6D4D"/>
    <w:rsid w:val="005F1C9C"/>
    <w:rsid w:val="005F2353"/>
    <w:rsid w:val="005F38A3"/>
    <w:rsid w:val="005F5FE3"/>
    <w:rsid w:val="005F7FC5"/>
    <w:rsid w:val="0060516D"/>
    <w:rsid w:val="00605F30"/>
    <w:rsid w:val="0060611A"/>
    <w:rsid w:val="00607966"/>
    <w:rsid w:val="00610626"/>
    <w:rsid w:val="006106F7"/>
    <w:rsid w:val="006115C5"/>
    <w:rsid w:val="006167A8"/>
    <w:rsid w:val="00617840"/>
    <w:rsid w:val="006210ED"/>
    <w:rsid w:val="00626E62"/>
    <w:rsid w:val="00632F49"/>
    <w:rsid w:val="0063543B"/>
    <w:rsid w:val="00637E18"/>
    <w:rsid w:val="00642E53"/>
    <w:rsid w:val="00646D84"/>
    <w:rsid w:val="006477C5"/>
    <w:rsid w:val="0065010B"/>
    <w:rsid w:val="00653EE9"/>
    <w:rsid w:val="00657BCB"/>
    <w:rsid w:val="00662CB5"/>
    <w:rsid w:val="00664ACB"/>
    <w:rsid w:val="006654A9"/>
    <w:rsid w:val="0066576E"/>
    <w:rsid w:val="00666DD9"/>
    <w:rsid w:val="0066753A"/>
    <w:rsid w:val="00671557"/>
    <w:rsid w:val="0067408D"/>
    <w:rsid w:val="00676FB5"/>
    <w:rsid w:val="00680670"/>
    <w:rsid w:val="0068333C"/>
    <w:rsid w:val="00685C68"/>
    <w:rsid w:val="00693C3E"/>
    <w:rsid w:val="00695CC3"/>
    <w:rsid w:val="00696578"/>
    <w:rsid w:val="006A156E"/>
    <w:rsid w:val="006A23CC"/>
    <w:rsid w:val="006A3577"/>
    <w:rsid w:val="006A5888"/>
    <w:rsid w:val="006A5AEA"/>
    <w:rsid w:val="006A6238"/>
    <w:rsid w:val="006A63E2"/>
    <w:rsid w:val="006A7AC5"/>
    <w:rsid w:val="006B43A6"/>
    <w:rsid w:val="006B4632"/>
    <w:rsid w:val="006B737C"/>
    <w:rsid w:val="006C33E3"/>
    <w:rsid w:val="006C3A65"/>
    <w:rsid w:val="006E259F"/>
    <w:rsid w:val="006E2D6E"/>
    <w:rsid w:val="006E491C"/>
    <w:rsid w:val="006E5FDF"/>
    <w:rsid w:val="006E7365"/>
    <w:rsid w:val="006F1905"/>
    <w:rsid w:val="006F31D7"/>
    <w:rsid w:val="006F3E88"/>
    <w:rsid w:val="006F5686"/>
    <w:rsid w:val="006F6AAA"/>
    <w:rsid w:val="00702B6D"/>
    <w:rsid w:val="00704B1E"/>
    <w:rsid w:val="007058E8"/>
    <w:rsid w:val="00706307"/>
    <w:rsid w:val="00707B0E"/>
    <w:rsid w:val="00711C1C"/>
    <w:rsid w:val="00712064"/>
    <w:rsid w:val="00723305"/>
    <w:rsid w:val="00724053"/>
    <w:rsid w:val="00726229"/>
    <w:rsid w:val="00726246"/>
    <w:rsid w:val="0072669E"/>
    <w:rsid w:val="00726EC8"/>
    <w:rsid w:val="00734976"/>
    <w:rsid w:val="007367CC"/>
    <w:rsid w:val="007371C6"/>
    <w:rsid w:val="007421DF"/>
    <w:rsid w:val="007465C3"/>
    <w:rsid w:val="00747502"/>
    <w:rsid w:val="007479CD"/>
    <w:rsid w:val="0075047F"/>
    <w:rsid w:val="00751E61"/>
    <w:rsid w:val="00752F41"/>
    <w:rsid w:val="00752FE7"/>
    <w:rsid w:val="00755046"/>
    <w:rsid w:val="00755C81"/>
    <w:rsid w:val="00755DA6"/>
    <w:rsid w:val="0075615C"/>
    <w:rsid w:val="0076415C"/>
    <w:rsid w:val="007666B0"/>
    <w:rsid w:val="00770371"/>
    <w:rsid w:val="00770CF6"/>
    <w:rsid w:val="00771A2F"/>
    <w:rsid w:val="00772A91"/>
    <w:rsid w:val="00780631"/>
    <w:rsid w:val="00780904"/>
    <w:rsid w:val="00783811"/>
    <w:rsid w:val="00784C6B"/>
    <w:rsid w:val="00787372"/>
    <w:rsid w:val="00791F1E"/>
    <w:rsid w:val="00797484"/>
    <w:rsid w:val="007A0D5E"/>
    <w:rsid w:val="007A5931"/>
    <w:rsid w:val="007B76B2"/>
    <w:rsid w:val="007C4CD9"/>
    <w:rsid w:val="007C6BF1"/>
    <w:rsid w:val="007D0678"/>
    <w:rsid w:val="007D44B0"/>
    <w:rsid w:val="007D664B"/>
    <w:rsid w:val="007D70D9"/>
    <w:rsid w:val="007E2ACD"/>
    <w:rsid w:val="007E3821"/>
    <w:rsid w:val="007E42CF"/>
    <w:rsid w:val="007E48FB"/>
    <w:rsid w:val="007E7C20"/>
    <w:rsid w:val="007E7C32"/>
    <w:rsid w:val="007F1A77"/>
    <w:rsid w:val="007F299B"/>
    <w:rsid w:val="00801A61"/>
    <w:rsid w:val="00804F70"/>
    <w:rsid w:val="008109D5"/>
    <w:rsid w:val="00810C8F"/>
    <w:rsid w:val="00811C6D"/>
    <w:rsid w:val="00812C00"/>
    <w:rsid w:val="00817446"/>
    <w:rsid w:val="00820A22"/>
    <w:rsid w:val="008255B5"/>
    <w:rsid w:val="00825DB3"/>
    <w:rsid w:val="008311AC"/>
    <w:rsid w:val="008416E1"/>
    <w:rsid w:val="00841BFD"/>
    <w:rsid w:val="00843848"/>
    <w:rsid w:val="00844FBA"/>
    <w:rsid w:val="00851E71"/>
    <w:rsid w:val="00852A14"/>
    <w:rsid w:val="008546A1"/>
    <w:rsid w:val="008572F5"/>
    <w:rsid w:val="00857965"/>
    <w:rsid w:val="00861174"/>
    <w:rsid w:val="008612D9"/>
    <w:rsid w:val="00861CAE"/>
    <w:rsid w:val="008660D3"/>
    <w:rsid w:val="008713E0"/>
    <w:rsid w:val="0087361C"/>
    <w:rsid w:val="00877512"/>
    <w:rsid w:val="0088023B"/>
    <w:rsid w:val="00881577"/>
    <w:rsid w:val="00887A52"/>
    <w:rsid w:val="00890843"/>
    <w:rsid w:val="00891228"/>
    <w:rsid w:val="0089127D"/>
    <w:rsid w:val="008914CC"/>
    <w:rsid w:val="00891938"/>
    <w:rsid w:val="008924C1"/>
    <w:rsid w:val="008925FF"/>
    <w:rsid w:val="008958DA"/>
    <w:rsid w:val="00896E24"/>
    <w:rsid w:val="008A0C70"/>
    <w:rsid w:val="008A2211"/>
    <w:rsid w:val="008A42CF"/>
    <w:rsid w:val="008A5883"/>
    <w:rsid w:val="008B3181"/>
    <w:rsid w:val="008B4EF3"/>
    <w:rsid w:val="008B5F86"/>
    <w:rsid w:val="008B6444"/>
    <w:rsid w:val="008C470A"/>
    <w:rsid w:val="008C6C26"/>
    <w:rsid w:val="008D367B"/>
    <w:rsid w:val="008D6F60"/>
    <w:rsid w:val="008E36D8"/>
    <w:rsid w:val="008E5205"/>
    <w:rsid w:val="008F2DF8"/>
    <w:rsid w:val="008F3705"/>
    <w:rsid w:val="008F486B"/>
    <w:rsid w:val="008F6797"/>
    <w:rsid w:val="008F6CA3"/>
    <w:rsid w:val="008F7FC9"/>
    <w:rsid w:val="00903E74"/>
    <w:rsid w:val="00906021"/>
    <w:rsid w:val="009065FC"/>
    <w:rsid w:val="00912F3C"/>
    <w:rsid w:val="00915DCB"/>
    <w:rsid w:val="009160A4"/>
    <w:rsid w:val="00917E9D"/>
    <w:rsid w:val="00924E33"/>
    <w:rsid w:val="0092516B"/>
    <w:rsid w:val="00931800"/>
    <w:rsid w:val="00931FB9"/>
    <w:rsid w:val="0093580A"/>
    <w:rsid w:val="00940952"/>
    <w:rsid w:val="00941B7E"/>
    <w:rsid w:val="00944418"/>
    <w:rsid w:val="009458B4"/>
    <w:rsid w:val="00950409"/>
    <w:rsid w:val="009507A7"/>
    <w:rsid w:val="00950C3F"/>
    <w:rsid w:val="0095460F"/>
    <w:rsid w:val="009555F8"/>
    <w:rsid w:val="00955C39"/>
    <w:rsid w:val="0095654C"/>
    <w:rsid w:val="00967795"/>
    <w:rsid w:val="0097037C"/>
    <w:rsid w:val="00974253"/>
    <w:rsid w:val="009766E3"/>
    <w:rsid w:val="00976BA8"/>
    <w:rsid w:val="00977BA8"/>
    <w:rsid w:val="009808A3"/>
    <w:rsid w:val="0098376A"/>
    <w:rsid w:val="0098507C"/>
    <w:rsid w:val="00985447"/>
    <w:rsid w:val="00993C66"/>
    <w:rsid w:val="009A00FB"/>
    <w:rsid w:val="009A1690"/>
    <w:rsid w:val="009A1A3E"/>
    <w:rsid w:val="009A2505"/>
    <w:rsid w:val="009A33B3"/>
    <w:rsid w:val="009A3AA6"/>
    <w:rsid w:val="009B7090"/>
    <w:rsid w:val="009C19F5"/>
    <w:rsid w:val="009C2F5F"/>
    <w:rsid w:val="009C61ED"/>
    <w:rsid w:val="009D04E8"/>
    <w:rsid w:val="009D2987"/>
    <w:rsid w:val="009E28A2"/>
    <w:rsid w:val="009E33CC"/>
    <w:rsid w:val="009E3C7E"/>
    <w:rsid w:val="009E4575"/>
    <w:rsid w:val="009E6BE1"/>
    <w:rsid w:val="009F1554"/>
    <w:rsid w:val="009F44D1"/>
    <w:rsid w:val="009F5015"/>
    <w:rsid w:val="00A02DE9"/>
    <w:rsid w:val="00A04482"/>
    <w:rsid w:val="00A05494"/>
    <w:rsid w:val="00A1211B"/>
    <w:rsid w:val="00A14B79"/>
    <w:rsid w:val="00A14F81"/>
    <w:rsid w:val="00A242A1"/>
    <w:rsid w:val="00A43C36"/>
    <w:rsid w:val="00A44B21"/>
    <w:rsid w:val="00A4541A"/>
    <w:rsid w:val="00A55263"/>
    <w:rsid w:val="00A60430"/>
    <w:rsid w:val="00A647B9"/>
    <w:rsid w:val="00A74861"/>
    <w:rsid w:val="00A74B70"/>
    <w:rsid w:val="00A76113"/>
    <w:rsid w:val="00A777C9"/>
    <w:rsid w:val="00A80F85"/>
    <w:rsid w:val="00A81F12"/>
    <w:rsid w:val="00A8637D"/>
    <w:rsid w:val="00A90978"/>
    <w:rsid w:val="00A91BE5"/>
    <w:rsid w:val="00A9543B"/>
    <w:rsid w:val="00A954A9"/>
    <w:rsid w:val="00A95871"/>
    <w:rsid w:val="00A95B1C"/>
    <w:rsid w:val="00A96636"/>
    <w:rsid w:val="00AA0460"/>
    <w:rsid w:val="00AA04DE"/>
    <w:rsid w:val="00AA0ECF"/>
    <w:rsid w:val="00AA191B"/>
    <w:rsid w:val="00AA27BA"/>
    <w:rsid w:val="00AA33AB"/>
    <w:rsid w:val="00AA5CFD"/>
    <w:rsid w:val="00AA630C"/>
    <w:rsid w:val="00AA6DB2"/>
    <w:rsid w:val="00AA74F8"/>
    <w:rsid w:val="00AB1AD1"/>
    <w:rsid w:val="00AB7CC7"/>
    <w:rsid w:val="00AB7F12"/>
    <w:rsid w:val="00AC117C"/>
    <w:rsid w:val="00AC4FEA"/>
    <w:rsid w:val="00AC5F08"/>
    <w:rsid w:val="00AD174B"/>
    <w:rsid w:val="00AD2163"/>
    <w:rsid w:val="00AD754A"/>
    <w:rsid w:val="00AE1185"/>
    <w:rsid w:val="00AE7E37"/>
    <w:rsid w:val="00AF0E35"/>
    <w:rsid w:val="00AF200F"/>
    <w:rsid w:val="00AF243A"/>
    <w:rsid w:val="00AF267E"/>
    <w:rsid w:val="00AF5274"/>
    <w:rsid w:val="00AF55B0"/>
    <w:rsid w:val="00AF69A9"/>
    <w:rsid w:val="00B11247"/>
    <w:rsid w:val="00B331CA"/>
    <w:rsid w:val="00B33E2B"/>
    <w:rsid w:val="00B34E67"/>
    <w:rsid w:val="00B35D65"/>
    <w:rsid w:val="00B36596"/>
    <w:rsid w:val="00B37D3E"/>
    <w:rsid w:val="00B45097"/>
    <w:rsid w:val="00B451FB"/>
    <w:rsid w:val="00B52519"/>
    <w:rsid w:val="00B55335"/>
    <w:rsid w:val="00B570CD"/>
    <w:rsid w:val="00B62D32"/>
    <w:rsid w:val="00B62FC1"/>
    <w:rsid w:val="00B64245"/>
    <w:rsid w:val="00B70DD4"/>
    <w:rsid w:val="00B7202C"/>
    <w:rsid w:val="00B77762"/>
    <w:rsid w:val="00B81F89"/>
    <w:rsid w:val="00B85C9B"/>
    <w:rsid w:val="00B9106B"/>
    <w:rsid w:val="00B924E8"/>
    <w:rsid w:val="00B958C4"/>
    <w:rsid w:val="00BA018A"/>
    <w:rsid w:val="00BA1DDE"/>
    <w:rsid w:val="00BA2573"/>
    <w:rsid w:val="00BA596C"/>
    <w:rsid w:val="00BA7656"/>
    <w:rsid w:val="00BB42BE"/>
    <w:rsid w:val="00BB6E45"/>
    <w:rsid w:val="00BC0A4E"/>
    <w:rsid w:val="00BC6589"/>
    <w:rsid w:val="00BC6AE4"/>
    <w:rsid w:val="00BC781A"/>
    <w:rsid w:val="00BD0340"/>
    <w:rsid w:val="00BD3141"/>
    <w:rsid w:val="00BD688C"/>
    <w:rsid w:val="00BE0577"/>
    <w:rsid w:val="00BE2BAB"/>
    <w:rsid w:val="00BE3AE5"/>
    <w:rsid w:val="00BE4210"/>
    <w:rsid w:val="00BE6247"/>
    <w:rsid w:val="00BF0491"/>
    <w:rsid w:val="00BF7F1B"/>
    <w:rsid w:val="00C000C5"/>
    <w:rsid w:val="00C002E3"/>
    <w:rsid w:val="00C01E61"/>
    <w:rsid w:val="00C04862"/>
    <w:rsid w:val="00C04CD1"/>
    <w:rsid w:val="00C060E4"/>
    <w:rsid w:val="00C11083"/>
    <w:rsid w:val="00C11CF2"/>
    <w:rsid w:val="00C1560B"/>
    <w:rsid w:val="00C204F1"/>
    <w:rsid w:val="00C24685"/>
    <w:rsid w:val="00C3025D"/>
    <w:rsid w:val="00C305CF"/>
    <w:rsid w:val="00C30B90"/>
    <w:rsid w:val="00C35832"/>
    <w:rsid w:val="00C35AD9"/>
    <w:rsid w:val="00C375A7"/>
    <w:rsid w:val="00C42399"/>
    <w:rsid w:val="00C50278"/>
    <w:rsid w:val="00C50512"/>
    <w:rsid w:val="00C51582"/>
    <w:rsid w:val="00C53338"/>
    <w:rsid w:val="00C6205E"/>
    <w:rsid w:val="00C6276E"/>
    <w:rsid w:val="00C64111"/>
    <w:rsid w:val="00C64F21"/>
    <w:rsid w:val="00C70EE7"/>
    <w:rsid w:val="00C752A2"/>
    <w:rsid w:val="00C773C8"/>
    <w:rsid w:val="00C82006"/>
    <w:rsid w:val="00C852C0"/>
    <w:rsid w:val="00C875A7"/>
    <w:rsid w:val="00C92D55"/>
    <w:rsid w:val="00CA0475"/>
    <w:rsid w:val="00CA4F23"/>
    <w:rsid w:val="00CA6B6F"/>
    <w:rsid w:val="00CA75D1"/>
    <w:rsid w:val="00CB1133"/>
    <w:rsid w:val="00CB1A4D"/>
    <w:rsid w:val="00CB59EC"/>
    <w:rsid w:val="00CB627B"/>
    <w:rsid w:val="00CB76CC"/>
    <w:rsid w:val="00CC7EFB"/>
    <w:rsid w:val="00CD012B"/>
    <w:rsid w:val="00CD065E"/>
    <w:rsid w:val="00CD196E"/>
    <w:rsid w:val="00CD2EA5"/>
    <w:rsid w:val="00CD3919"/>
    <w:rsid w:val="00CD430E"/>
    <w:rsid w:val="00CD56E1"/>
    <w:rsid w:val="00CD65B4"/>
    <w:rsid w:val="00CD73EC"/>
    <w:rsid w:val="00CE125F"/>
    <w:rsid w:val="00CE139E"/>
    <w:rsid w:val="00CE1E7F"/>
    <w:rsid w:val="00CE23CA"/>
    <w:rsid w:val="00CE2F8E"/>
    <w:rsid w:val="00CE3B38"/>
    <w:rsid w:val="00CE4BDA"/>
    <w:rsid w:val="00CE4FE4"/>
    <w:rsid w:val="00CF1B4F"/>
    <w:rsid w:val="00CF4568"/>
    <w:rsid w:val="00CF5564"/>
    <w:rsid w:val="00CF7E93"/>
    <w:rsid w:val="00D01B25"/>
    <w:rsid w:val="00D03546"/>
    <w:rsid w:val="00D0437F"/>
    <w:rsid w:val="00D06CC3"/>
    <w:rsid w:val="00D07B54"/>
    <w:rsid w:val="00D1004B"/>
    <w:rsid w:val="00D10281"/>
    <w:rsid w:val="00D10469"/>
    <w:rsid w:val="00D1059B"/>
    <w:rsid w:val="00D116A7"/>
    <w:rsid w:val="00D12B35"/>
    <w:rsid w:val="00D12BED"/>
    <w:rsid w:val="00D159B1"/>
    <w:rsid w:val="00D201B1"/>
    <w:rsid w:val="00D225A5"/>
    <w:rsid w:val="00D24A6A"/>
    <w:rsid w:val="00D25A83"/>
    <w:rsid w:val="00D26485"/>
    <w:rsid w:val="00D30797"/>
    <w:rsid w:val="00D3084C"/>
    <w:rsid w:val="00D31044"/>
    <w:rsid w:val="00D32269"/>
    <w:rsid w:val="00D35D33"/>
    <w:rsid w:val="00D41334"/>
    <w:rsid w:val="00D41833"/>
    <w:rsid w:val="00D420BF"/>
    <w:rsid w:val="00D42325"/>
    <w:rsid w:val="00D44B46"/>
    <w:rsid w:val="00D4691D"/>
    <w:rsid w:val="00D50443"/>
    <w:rsid w:val="00D53D00"/>
    <w:rsid w:val="00D564B5"/>
    <w:rsid w:val="00D6238E"/>
    <w:rsid w:val="00D66927"/>
    <w:rsid w:val="00D677E8"/>
    <w:rsid w:val="00D67CBF"/>
    <w:rsid w:val="00D70959"/>
    <w:rsid w:val="00D70B81"/>
    <w:rsid w:val="00D71359"/>
    <w:rsid w:val="00D73F81"/>
    <w:rsid w:val="00D74B87"/>
    <w:rsid w:val="00D76351"/>
    <w:rsid w:val="00D76D03"/>
    <w:rsid w:val="00D770C2"/>
    <w:rsid w:val="00D80728"/>
    <w:rsid w:val="00D82272"/>
    <w:rsid w:val="00D85369"/>
    <w:rsid w:val="00D90703"/>
    <w:rsid w:val="00D9383A"/>
    <w:rsid w:val="00D95AB3"/>
    <w:rsid w:val="00D95FA5"/>
    <w:rsid w:val="00D96AA3"/>
    <w:rsid w:val="00DA5890"/>
    <w:rsid w:val="00DA6590"/>
    <w:rsid w:val="00DA7245"/>
    <w:rsid w:val="00DB1425"/>
    <w:rsid w:val="00DB4BF2"/>
    <w:rsid w:val="00DC086B"/>
    <w:rsid w:val="00DC1ED9"/>
    <w:rsid w:val="00DC3F34"/>
    <w:rsid w:val="00DC6B8F"/>
    <w:rsid w:val="00DD01B9"/>
    <w:rsid w:val="00DD51DA"/>
    <w:rsid w:val="00DD5C72"/>
    <w:rsid w:val="00DD7438"/>
    <w:rsid w:val="00DD7A24"/>
    <w:rsid w:val="00DE07BD"/>
    <w:rsid w:val="00DE4604"/>
    <w:rsid w:val="00DE6984"/>
    <w:rsid w:val="00DF1DE1"/>
    <w:rsid w:val="00DF3768"/>
    <w:rsid w:val="00DF4999"/>
    <w:rsid w:val="00E009AC"/>
    <w:rsid w:val="00E10CFF"/>
    <w:rsid w:val="00E115D5"/>
    <w:rsid w:val="00E12775"/>
    <w:rsid w:val="00E155B3"/>
    <w:rsid w:val="00E1617A"/>
    <w:rsid w:val="00E16846"/>
    <w:rsid w:val="00E22748"/>
    <w:rsid w:val="00E23790"/>
    <w:rsid w:val="00E252ED"/>
    <w:rsid w:val="00E3343D"/>
    <w:rsid w:val="00E37B7A"/>
    <w:rsid w:val="00E41B1C"/>
    <w:rsid w:val="00E4459B"/>
    <w:rsid w:val="00E51E25"/>
    <w:rsid w:val="00E537AF"/>
    <w:rsid w:val="00E546AA"/>
    <w:rsid w:val="00E548C8"/>
    <w:rsid w:val="00E550AA"/>
    <w:rsid w:val="00E6428C"/>
    <w:rsid w:val="00E72C67"/>
    <w:rsid w:val="00E72FB1"/>
    <w:rsid w:val="00E75DB8"/>
    <w:rsid w:val="00E819BE"/>
    <w:rsid w:val="00E82B30"/>
    <w:rsid w:val="00E86288"/>
    <w:rsid w:val="00E90DA7"/>
    <w:rsid w:val="00E91CDE"/>
    <w:rsid w:val="00E92660"/>
    <w:rsid w:val="00E936BF"/>
    <w:rsid w:val="00E95563"/>
    <w:rsid w:val="00E969AE"/>
    <w:rsid w:val="00EA0AF7"/>
    <w:rsid w:val="00EA1551"/>
    <w:rsid w:val="00EA22D9"/>
    <w:rsid w:val="00EA28E6"/>
    <w:rsid w:val="00EA6F6B"/>
    <w:rsid w:val="00EA779B"/>
    <w:rsid w:val="00EA7F76"/>
    <w:rsid w:val="00EB40BC"/>
    <w:rsid w:val="00EC14D6"/>
    <w:rsid w:val="00EC5752"/>
    <w:rsid w:val="00EC63C8"/>
    <w:rsid w:val="00EC7739"/>
    <w:rsid w:val="00ED0446"/>
    <w:rsid w:val="00ED0F69"/>
    <w:rsid w:val="00ED7185"/>
    <w:rsid w:val="00EE07A5"/>
    <w:rsid w:val="00EE23D5"/>
    <w:rsid w:val="00EE7A6D"/>
    <w:rsid w:val="00EF1D8F"/>
    <w:rsid w:val="00EF3156"/>
    <w:rsid w:val="00EF6E00"/>
    <w:rsid w:val="00F002ED"/>
    <w:rsid w:val="00F036E7"/>
    <w:rsid w:val="00F05F81"/>
    <w:rsid w:val="00F0784F"/>
    <w:rsid w:val="00F106C0"/>
    <w:rsid w:val="00F1101B"/>
    <w:rsid w:val="00F11BA9"/>
    <w:rsid w:val="00F13110"/>
    <w:rsid w:val="00F17393"/>
    <w:rsid w:val="00F20BBD"/>
    <w:rsid w:val="00F241CA"/>
    <w:rsid w:val="00F2437D"/>
    <w:rsid w:val="00F27E63"/>
    <w:rsid w:val="00F3031B"/>
    <w:rsid w:val="00F30419"/>
    <w:rsid w:val="00F31ABE"/>
    <w:rsid w:val="00F334BB"/>
    <w:rsid w:val="00F34D64"/>
    <w:rsid w:val="00F36199"/>
    <w:rsid w:val="00F40417"/>
    <w:rsid w:val="00F4148F"/>
    <w:rsid w:val="00F44B95"/>
    <w:rsid w:val="00F512B9"/>
    <w:rsid w:val="00F51CA3"/>
    <w:rsid w:val="00F52E69"/>
    <w:rsid w:val="00F52EDB"/>
    <w:rsid w:val="00F55AC0"/>
    <w:rsid w:val="00F56473"/>
    <w:rsid w:val="00F628F8"/>
    <w:rsid w:val="00F64732"/>
    <w:rsid w:val="00F648B8"/>
    <w:rsid w:val="00F71256"/>
    <w:rsid w:val="00F72C44"/>
    <w:rsid w:val="00F739F6"/>
    <w:rsid w:val="00F73B96"/>
    <w:rsid w:val="00F846EF"/>
    <w:rsid w:val="00F879B8"/>
    <w:rsid w:val="00F91A2A"/>
    <w:rsid w:val="00F97A3A"/>
    <w:rsid w:val="00FA5BEA"/>
    <w:rsid w:val="00FA71A0"/>
    <w:rsid w:val="00FA7615"/>
    <w:rsid w:val="00FB0919"/>
    <w:rsid w:val="00FB3460"/>
    <w:rsid w:val="00FB4545"/>
    <w:rsid w:val="00FB550E"/>
    <w:rsid w:val="00FB5985"/>
    <w:rsid w:val="00FC4433"/>
    <w:rsid w:val="00FC4E9A"/>
    <w:rsid w:val="00FD0BB5"/>
    <w:rsid w:val="00FD49CB"/>
    <w:rsid w:val="00FD6D4C"/>
    <w:rsid w:val="00FE2366"/>
    <w:rsid w:val="00FE3385"/>
    <w:rsid w:val="00FE5390"/>
    <w:rsid w:val="00FE5454"/>
    <w:rsid w:val="00FF0174"/>
    <w:rsid w:val="00FF0668"/>
    <w:rsid w:val="00FF06EF"/>
    <w:rsid w:val="00FF6394"/>
    <w:rsid w:val="00FF6BA0"/>
    <w:rsid w:val="00FF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ActionsPane3"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87935796-0686-406B-9E08-359CCC4F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FB1"/>
    <w:pPr>
      <w:widowControl w:val="0"/>
      <w:spacing w:line="240" w:lineRule="atLeast"/>
    </w:pPr>
    <w:rPr>
      <w:rFonts w:ascii="Arial" w:hAnsi="Arial"/>
      <w:lang w:eastAsia="en-US"/>
    </w:rPr>
  </w:style>
  <w:style w:type="paragraph" w:styleId="Ttulo1">
    <w:name w:val="heading 1"/>
    <w:aliases w:val="Sección,Sección1,Sección2,Criteria Type,Criteria Type1,Criteria Type2,Criteria Type3,Criteria Type11,Criteria Type4,Criteria Type5,Criteria Type12,Criteria Type21,Criteria Type31,Criteria Type111,Criteria Type6,Criteria Type13,Criteria Type22"/>
    <w:basedOn w:val="Normal"/>
    <w:next w:val="Normal"/>
    <w:link w:val="Ttulo1Char"/>
    <w:qFormat/>
    <w:rsid w:val="00784C6B"/>
    <w:pPr>
      <w:keepNext/>
      <w:spacing w:before="120" w:after="60"/>
      <w:outlineLvl w:val="0"/>
    </w:pPr>
    <w:rPr>
      <w:b/>
      <w:bCs/>
      <w:sz w:val="24"/>
      <w:szCs w:val="24"/>
    </w:rPr>
  </w:style>
  <w:style w:type="paragraph" w:styleId="Ttulo2">
    <w:name w:val="heading 2"/>
    <w:basedOn w:val="Ttulo1"/>
    <w:next w:val="Normal"/>
    <w:qFormat/>
    <w:rsid w:val="00784C6B"/>
    <w:p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rsid w:val="00784C6B"/>
    <w:pPr>
      <w:numPr>
        <w:ilvl w:val="2"/>
        <w:numId w:val="1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784C6B"/>
    <w:pPr>
      <w:numPr>
        <w:ilvl w:val="3"/>
        <w:numId w:val="1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784C6B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784C6B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784C6B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784C6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784C6B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784C6B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784C6B"/>
    <w:pPr>
      <w:spacing w:line="240" w:lineRule="auto"/>
      <w:jc w:val="center"/>
    </w:pPr>
    <w:rPr>
      <w:rFonts w:cs="Arial"/>
      <w:b/>
      <w:bCs/>
      <w:sz w:val="36"/>
      <w:szCs w:val="36"/>
    </w:rPr>
  </w:style>
  <w:style w:type="paragraph" w:styleId="Subttulo">
    <w:name w:val="Subtitle"/>
    <w:basedOn w:val="Normal"/>
    <w:qFormat/>
    <w:rsid w:val="00784C6B"/>
    <w:pPr>
      <w:spacing w:after="60"/>
      <w:jc w:val="center"/>
    </w:pPr>
    <w:rPr>
      <w:rFonts w:cs="Arial"/>
      <w:i/>
      <w:iCs/>
      <w:sz w:val="36"/>
      <w:szCs w:val="36"/>
      <w:lang w:val="en-AU"/>
    </w:rPr>
  </w:style>
  <w:style w:type="paragraph" w:styleId="Recuonormal">
    <w:name w:val="Normal Indent"/>
    <w:basedOn w:val="Normal"/>
    <w:rsid w:val="00784C6B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6B737C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6B737C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6B737C"/>
    <w:pPr>
      <w:ind w:left="400"/>
    </w:pPr>
    <w:rPr>
      <w:iCs/>
    </w:rPr>
  </w:style>
  <w:style w:type="paragraph" w:styleId="Cabealho">
    <w:name w:val="header"/>
    <w:aliases w:val="Header Char,encabezado,Cover Page"/>
    <w:basedOn w:val="Normal"/>
    <w:link w:val="CabealhoChar"/>
    <w:rsid w:val="00784C6B"/>
    <w:pPr>
      <w:tabs>
        <w:tab w:val="center" w:pos="4320"/>
        <w:tab w:val="right" w:pos="8640"/>
      </w:tabs>
    </w:pPr>
    <w:rPr>
      <w:lang w:val="en-US"/>
    </w:rPr>
  </w:style>
  <w:style w:type="paragraph" w:styleId="Rodap">
    <w:name w:val="footer"/>
    <w:basedOn w:val="Normal"/>
    <w:link w:val="RodapChar"/>
    <w:uiPriority w:val="99"/>
    <w:rsid w:val="00784C6B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784C6B"/>
  </w:style>
  <w:style w:type="paragraph" w:customStyle="1" w:styleId="Bullet2">
    <w:name w:val="Bullet2"/>
    <w:basedOn w:val="Normal"/>
    <w:rsid w:val="00784C6B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rsid w:val="00784C6B"/>
    <w:pPr>
      <w:spacing w:before="80" w:line="240" w:lineRule="auto"/>
      <w:jc w:val="both"/>
    </w:pPr>
  </w:style>
  <w:style w:type="paragraph" w:customStyle="1" w:styleId="Tabletext">
    <w:name w:val="Tabletext"/>
    <w:basedOn w:val="Normal"/>
    <w:rsid w:val="00784C6B"/>
    <w:pPr>
      <w:keepLines/>
      <w:spacing w:after="120"/>
    </w:pPr>
  </w:style>
  <w:style w:type="paragraph" w:styleId="Corpodetexto">
    <w:name w:val="Body Text"/>
    <w:basedOn w:val="Normal"/>
    <w:link w:val="CorpodetextoChar"/>
    <w:rsid w:val="00784C6B"/>
    <w:pPr>
      <w:keepLines/>
      <w:spacing w:after="120"/>
      <w:ind w:left="720"/>
    </w:pPr>
  </w:style>
  <w:style w:type="paragraph" w:customStyle="1" w:styleId="Paragraph3">
    <w:name w:val="Paragraph3"/>
    <w:basedOn w:val="Normal"/>
    <w:rsid w:val="00784C6B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rsid w:val="00784C6B"/>
    <w:pPr>
      <w:ind w:left="720" w:hanging="432"/>
    </w:pPr>
  </w:style>
  <w:style w:type="character" w:styleId="Refdenotaderodap">
    <w:name w:val="footnote reference"/>
    <w:semiHidden/>
    <w:rsid w:val="00784C6B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784C6B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MapadoDocumento">
    <w:name w:val="Document Map"/>
    <w:basedOn w:val="Normal"/>
    <w:semiHidden/>
    <w:rsid w:val="00784C6B"/>
    <w:pPr>
      <w:shd w:val="clear" w:color="auto" w:fill="000080"/>
    </w:pPr>
    <w:rPr>
      <w:rFonts w:ascii="Tahoma" w:hAnsi="Tahoma" w:cs="Tahoma"/>
    </w:rPr>
  </w:style>
  <w:style w:type="paragraph" w:customStyle="1" w:styleId="Paragraph4">
    <w:name w:val="Paragraph4"/>
    <w:basedOn w:val="Normal"/>
    <w:rsid w:val="00784C6B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784C6B"/>
    <w:pPr>
      <w:ind w:left="60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784C6B"/>
    <w:pPr>
      <w:ind w:left="80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784C6B"/>
    <w:pPr>
      <w:ind w:left="10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784C6B"/>
    <w:pPr>
      <w:ind w:left="120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784C6B"/>
    <w:pPr>
      <w:ind w:left="140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784C6B"/>
    <w:pPr>
      <w:ind w:left="1600"/>
    </w:pPr>
    <w:rPr>
      <w:rFonts w:ascii="Calibri" w:hAnsi="Calibri"/>
      <w:sz w:val="18"/>
      <w:szCs w:val="18"/>
    </w:rPr>
  </w:style>
  <w:style w:type="paragraph" w:customStyle="1" w:styleId="MainTitle">
    <w:name w:val="Main Title"/>
    <w:basedOn w:val="Normal"/>
    <w:rsid w:val="00784C6B"/>
    <w:pPr>
      <w:spacing w:before="480" w:after="60" w:line="240" w:lineRule="auto"/>
      <w:jc w:val="center"/>
    </w:pPr>
    <w:rPr>
      <w:rFonts w:cs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rsid w:val="00784C6B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784C6B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rsid w:val="00784C6B"/>
    <w:pPr>
      <w:widowControl/>
      <w:numPr>
        <w:numId w:val="4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Corpodetexto"/>
    <w:autoRedefine/>
    <w:rsid w:val="00784C6B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character" w:styleId="Hyperlink">
    <w:name w:val="Hyperlink"/>
    <w:uiPriority w:val="99"/>
    <w:rsid w:val="00784C6B"/>
    <w:rPr>
      <w:color w:val="0000FF"/>
      <w:u w:val="single"/>
    </w:rPr>
  </w:style>
  <w:style w:type="paragraph" w:customStyle="1" w:styleId="infoblue0">
    <w:name w:val="infoblue"/>
    <w:basedOn w:val="Normal"/>
    <w:rsid w:val="00784C6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Commarcadores">
    <w:name w:val="List Bullet"/>
    <w:basedOn w:val="Normal"/>
    <w:autoRedefine/>
    <w:rsid w:val="00E41B1C"/>
    <w:pPr>
      <w:widowControl/>
      <w:numPr>
        <w:numId w:val="2"/>
      </w:numPr>
      <w:spacing w:line="240" w:lineRule="auto"/>
    </w:pPr>
    <w:rPr>
      <w:lang w:eastAsia="pt-BR"/>
    </w:rPr>
  </w:style>
  <w:style w:type="character" w:customStyle="1" w:styleId="CabealhoChar">
    <w:name w:val="Cabeçalho Char"/>
    <w:aliases w:val="Header Char Char,encabezado Char1,Cover Page Char1"/>
    <w:link w:val="Cabealho"/>
    <w:rsid w:val="00E252ED"/>
    <w:rPr>
      <w:lang w:val="en-US" w:eastAsia="en-US"/>
    </w:rPr>
  </w:style>
  <w:style w:type="paragraph" w:styleId="Corpodetexto3">
    <w:name w:val="Body Text 3"/>
    <w:basedOn w:val="Normal"/>
    <w:link w:val="Corpodetexto3Char"/>
    <w:rsid w:val="00CF1B4F"/>
    <w:pPr>
      <w:widowControl/>
      <w:spacing w:after="120" w:line="240" w:lineRule="auto"/>
    </w:pPr>
    <w:rPr>
      <w:sz w:val="16"/>
      <w:szCs w:val="16"/>
    </w:rPr>
  </w:style>
  <w:style w:type="character" w:customStyle="1" w:styleId="Corpodetexto3Char">
    <w:name w:val="Corpo de texto 3 Char"/>
    <w:link w:val="Corpodetexto3"/>
    <w:rsid w:val="00CF1B4F"/>
    <w:rPr>
      <w:sz w:val="16"/>
      <w:szCs w:val="16"/>
    </w:rPr>
  </w:style>
  <w:style w:type="paragraph" w:customStyle="1" w:styleId="EstiloTtulo1TimesNewRoman12pt">
    <w:name w:val="Estilo Título 1 + Times New Roman 12 pt"/>
    <w:basedOn w:val="Normal"/>
    <w:next w:val="Normal"/>
    <w:link w:val="EstiloTtulo1TimesNewRoman12ptChar"/>
    <w:autoRedefine/>
    <w:rsid w:val="00B70DD4"/>
    <w:pPr>
      <w:widowControl/>
      <w:spacing w:line="240" w:lineRule="auto"/>
    </w:pPr>
    <w:rPr>
      <w:sz w:val="24"/>
      <w:szCs w:val="24"/>
    </w:rPr>
  </w:style>
  <w:style w:type="character" w:customStyle="1" w:styleId="EstiloTtulo1TimesNewRoman12ptChar">
    <w:name w:val="Estilo Título 1 + Times New Roman 12 pt Char"/>
    <w:link w:val="EstiloTtulo1TimesNewRoman12pt"/>
    <w:rsid w:val="00B70DD4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7037C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7037C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link w:val="PargrafodaListaChar"/>
    <w:uiPriority w:val="34"/>
    <w:qFormat/>
    <w:rsid w:val="002D0829"/>
    <w:pPr>
      <w:widowControl/>
      <w:spacing w:line="240" w:lineRule="auto"/>
      <w:ind w:left="720"/>
      <w:contextualSpacing/>
    </w:pPr>
    <w:rPr>
      <w:sz w:val="24"/>
      <w:szCs w:val="24"/>
      <w:lang w:eastAsia="pt-BR"/>
    </w:rPr>
  </w:style>
  <w:style w:type="character" w:customStyle="1" w:styleId="encabezadoChar">
    <w:name w:val="encabezado Char"/>
    <w:aliases w:val="Cover Page Char"/>
    <w:uiPriority w:val="99"/>
    <w:locked/>
    <w:rsid w:val="002D0829"/>
    <w:rPr>
      <w:sz w:val="24"/>
      <w:szCs w:val="24"/>
    </w:rPr>
  </w:style>
  <w:style w:type="character" w:customStyle="1" w:styleId="CorpodetextoChar">
    <w:name w:val="Corpo de texto Char"/>
    <w:link w:val="Corpodetexto"/>
    <w:rsid w:val="00891938"/>
    <w:rPr>
      <w:lang w:val="pt-BR"/>
    </w:rPr>
  </w:style>
  <w:style w:type="character" w:styleId="HiperlinkVisitado">
    <w:name w:val="FollowedHyperlink"/>
    <w:uiPriority w:val="99"/>
    <w:semiHidden/>
    <w:unhideWhenUsed/>
    <w:rsid w:val="000841D5"/>
    <w:rPr>
      <w:color w:val="800080"/>
      <w:u w:val="single"/>
    </w:rPr>
  </w:style>
  <w:style w:type="character" w:customStyle="1" w:styleId="Ttulo1Char">
    <w:name w:val="Título 1 Char"/>
    <w:aliases w:val="Sección Char,Sección1 Char,Sección2 Char,Criteria Type Char,Criteria Type1 Char,Criteria Type2 Char,Criteria Type3 Char,Criteria Type11 Char,Criteria Type4 Char,Criteria Type5 Char,Criteria Type12 Char,Criteria Type21 Char"/>
    <w:link w:val="Ttulo1"/>
    <w:rsid w:val="00C24685"/>
    <w:rPr>
      <w:rFonts w:ascii="Arial" w:hAnsi="Arial" w:cs="Arial"/>
      <w:b/>
      <w:bCs/>
      <w:sz w:val="24"/>
      <w:szCs w:val="24"/>
      <w:lang w:val="pt-BR"/>
    </w:rPr>
  </w:style>
  <w:style w:type="character" w:customStyle="1" w:styleId="RodapChar">
    <w:name w:val="Rodapé Char"/>
    <w:link w:val="Rodap"/>
    <w:uiPriority w:val="99"/>
    <w:rsid w:val="0089127D"/>
    <w:rPr>
      <w:lang w:eastAsia="en-US"/>
    </w:rPr>
  </w:style>
  <w:style w:type="paragraph" w:styleId="NormalWeb">
    <w:name w:val="Normal (Web)"/>
    <w:basedOn w:val="Normal"/>
    <w:uiPriority w:val="99"/>
    <w:unhideWhenUsed/>
    <w:rsid w:val="00C92D55"/>
    <w:pPr>
      <w:widowControl/>
      <w:spacing w:before="100" w:beforeAutospacing="1" w:after="100" w:afterAutospacing="1" w:line="240" w:lineRule="auto"/>
    </w:pPr>
    <w:rPr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2C7D7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Refdecomentrio">
    <w:name w:val="annotation reference"/>
    <w:uiPriority w:val="99"/>
    <w:semiHidden/>
    <w:unhideWhenUsed/>
    <w:rsid w:val="005D5CF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D5CF4"/>
  </w:style>
  <w:style w:type="character" w:customStyle="1" w:styleId="TextodecomentrioChar">
    <w:name w:val="Texto de comentário Char"/>
    <w:link w:val="Textodecomentrio"/>
    <w:uiPriority w:val="99"/>
    <w:semiHidden/>
    <w:rsid w:val="005D5CF4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D5CF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5D5CF4"/>
    <w:rPr>
      <w:b/>
      <w:bCs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93580A"/>
    <w:rPr>
      <w:color w:val="808080"/>
    </w:rPr>
  </w:style>
  <w:style w:type="table" w:customStyle="1" w:styleId="TabeladeGrade4-nfase11">
    <w:name w:val="Tabela de Grade 4 - Ênfase 11"/>
    <w:basedOn w:val="Tabelanormal"/>
    <w:uiPriority w:val="49"/>
    <w:rsid w:val="007D70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PargrafodaListaChar">
    <w:name w:val="Parágrafo da Lista Char"/>
    <w:link w:val="PargrafodaLista"/>
    <w:uiPriority w:val="34"/>
    <w:locked/>
    <w:rsid w:val="007E42CF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eader" Target="header9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8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6.xml"/><Relationship Id="rId27" Type="http://schemas.openxmlformats.org/officeDocument/2006/relationships/glossaryDocument" Target="glossary/document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0050537\Documents\Docs\%5bID%5d-RMS-%5bNome%20Sistema%5d_V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974C56B3EFE46F5B9FF3019F2623F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F48DD8A-124F-4A55-93EC-1E20E9E48C63}"/>
      </w:docPartPr>
      <w:docPartBody>
        <w:p w:rsidR="004C5961" w:rsidRDefault="0092634E">
          <w:pPr>
            <w:pStyle w:val="E974C56B3EFE46F5B9FF3019F2623F85"/>
          </w:pPr>
          <w:r w:rsidRPr="00BF1728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F79D28872A334585A1FBC33838C000B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1C904A-77CD-40C1-9D48-0EF4FC659EB1}"/>
      </w:docPartPr>
      <w:docPartBody>
        <w:p w:rsidR="004C5961" w:rsidRDefault="0092634E">
          <w:pPr>
            <w:pStyle w:val="F79D28872A334585A1FBC33838C000BE"/>
          </w:pPr>
          <w:r w:rsidRPr="00BF1728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CFC8447B53064CC78F5D12775D5E23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12AD7B1-C919-4EB3-BE43-1210F42CEA8E}"/>
      </w:docPartPr>
      <w:docPartBody>
        <w:p w:rsidR="004C5961" w:rsidRDefault="0092634E">
          <w:pPr>
            <w:pStyle w:val="CFC8447B53064CC78F5D12775D5E23F4"/>
          </w:pPr>
          <w:r w:rsidRPr="00BF1728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A54493A0784D412BA91018B0CFF6116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E59FFC-B7A8-49AF-B583-FD37FB279745}"/>
      </w:docPartPr>
      <w:docPartBody>
        <w:p w:rsidR="004C5961" w:rsidRDefault="0092634E">
          <w:pPr>
            <w:pStyle w:val="A54493A0784D412BA91018B0CFF6116D"/>
          </w:pPr>
          <w:r w:rsidRPr="00CF4568">
            <w:rPr>
              <w:rFonts w:eastAsia="+mn-ea" w:cs="+mn-cs"/>
              <w:b/>
              <w:color w:val="257EA5"/>
              <w:kern w:val="24"/>
              <w:sz w:val="44"/>
              <w:szCs w:val="64"/>
            </w:rPr>
            <w:t>Nome do Sistema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C5961"/>
    <w:rsid w:val="00116261"/>
    <w:rsid w:val="001C02A3"/>
    <w:rsid w:val="001D51C8"/>
    <w:rsid w:val="002352BF"/>
    <w:rsid w:val="00341F80"/>
    <w:rsid w:val="00365FD2"/>
    <w:rsid w:val="003A6AFC"/>
    <w:rsid w:val="00402385"/>
    <w:rsid w:val="00444601"/>
    <w:rsid w:val="00450201"/>
    <w:rsid w:val="004C5961"/>
    <w:rsid w:val="00575D23"/>
    <w:rsid w:val="00597FED"/>
    <w:rsid w:val="005C520B"/>
    <w:rsid w:val="006E548F"/>
    <w:rsid w:val="00707279"/>
    <w:rsid w:val="00796B10"/>
    <w:rsid w:val="007D6707"/>
    <w:rsid w:val="0088618F"/>
    <w:rsid w:val="00906FBF"/>
    <w:rsid w:val="0092634E"/>
    <w:rsid w:val="00984066"/>
    <w:rsid w:val="00992111"/>
    <w:rsid w:val="009D0C5D"/>
    <w:rsid w:val="00AB65A2"/>
    <w:rsid w:val="00AD7B67"/>
    <w:rsid w:val="00BB4AB1"/>
    <w:rsid w:val="00BF127E"/>
    <w:rsid w:val="00C9522E"/>
    <w:rsid w:val="00CC7325"/>
    <w:rsid w:val="00D41F05"/>
    <w:rsid w:val="00D943DD"/>
    <w:rsid w:val="00D94FD4"/>
    <w:rsid w:val="00DB2F04"/>
    <w:rsid w:val="00DB3BD2"/>
    <w:rsid w:val="00F01304"/>
    <w:rsid w:val="00F3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FB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06FBF"/>
    <w:rPr>
      <w:color w:val="808080"/>
    </w:rPr>
  </w:style>
  <w:style w:type="paragraph" w:customStyle="1" w:styleId="E974C56B3EFE46F5B9FF3019F2623F85">
    <w:name w:val="E974C56B3EFE46F5B9FF3019F2623F85"/>
    <w:rsid w:val="00906FBF"/>
  </w:style>
  <w:style w:type="paragraph" w:customStyle="1" w:styleId="F79D28872A334585A1FBC33838C000BE">
    <w:name w:val="F79D28872A334585A1FBC33838C000BE"/>
    <w:rsid w:val="00906FBF"/>
  </w:style>
  <w:style w:type="paragraph" w:customStyle="1" w:styleId="CFC8447B53064CC78F5D12775D5E23F4">
    <w:name w:val="CFC8447B53064CC78F5D12775D5E23F4"/>
    <w:rsid w:val="00906FBF"/>
  </w:style>
  <w:style w:type="paragraph" w:customStyle="1" w:styleId="A54493A0784D412BA91018B0CFF6116D">
    <w:name w:val="A54493A0784D412BA91018B0CFF6116D"/>
    <w:rsid w:val="00906F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B78D1AAC58394DB81646BE61FF677B" ma:contentTypeVersion="0" ma:contentTypeDescription="Crie um novo documento." ma:contentTypeScope="" ma:versionID="9abadd8434dbbe7da5149926333b4c52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6B634-815F-4F48-9608-CA640568F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A4B0BAF-F06D-402C-B0CD-39DE1294A1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7CFADD-04F0-4864-BEF7-E7D421323B22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A9DDCCA-7EB7-434E-8062-39CCD678A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[ID]-RMS-[Nome Sistema]_V0</Template>
  <TotalTime>8</TotalTime>
  <Pages>9</Pages>
  <Words>1759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RMS - Requisito Maestro de Sistema</vt:lpstr>
    </vt:vector>
  </TitlesOfParts>
  <Company>Telefônica | Vivo</Company>
  <LinksUpToDate>false</LinksUpToDate>
  <CharactersWithSpaces>11237</CharactersWithSpaces>
  <SharedDoc>false</SharedDoc>
  <HLinks>
    <vt:vector size="198" baseType="variant">
      <vt:variant>
        <vt:i4>393261</vt:i4>
      </vt:variant>
      <vt:variant>
        <vt:i4>192</vt:i4>
      </vt:variant>
      <vt:variant>
        <vt:i4>0</vt:i4>
      </vt:variant>
      <vt:variant>
        <vt:i4>5</vt:i4>
      </vt:variant>
      <vt:variant>
        <vt:lpwstr>\\brtssisp010\bbb0198$\2. Projetos\2010.09 - Sinergias\4. Frente de Processos de TI\2011.06.08 - Demandas\Vivo\AppData\Local\Microsoft\Windows\Temporary Internet Files\Templates Salto\Infoblue ERSw.doc</vt:lpwstr>
      </vt:variant>
      <vt:variant>
        <vt:lpwstr/>
      </vt:variant>
      <vt:variant>
        <vt:i4>1048624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_Toc351040625</vt:lpwstr>
      </vt:variant>
      <vt:variant>
        <vt:i4>1048624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_Toc351040624</vt:lpwstr>
      </vt:variant>
      <vt:variant>
        <vt:i4>1048624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_Toc351040623</vt:lpwstr>
      </vt:variant>
      <vt:variant>
        <vt:i4>1048624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_Toc351040622</vt:lpwstr>
      </vt:variant>
      <vt:variant>
        <vt:i4>1048624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_Toc351040621</vt:lpwstr>
      </vt:variant>
      <vt:variant>
        <vt:i4>1048624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_Toc351040620</vt:lpwstr>
      </vt:variant>
      <vt:variant>
        <vt:i4>1245232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_Toc351040619</vt:lpwstr>
      </vt:variant>
      <vt:variant>
        <vt:i4>1245232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_Toc351040618</vt:lpwstr>
      </vt:variant>
      <vt:variant>
        <vt:i4>1245232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_Toc351040617</vt:lpwstr>
      </vt:variant>
      <vt:variant>
        <vt:i4>1245232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_Toc351040616</vt:lpwstr>
      </vt:variant>
      <vt:variant>
        <vt:i4>1245232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_Toc351040615</vt:lpwstr>
      </vt:variant>
      <vt:variant>
        <vt:i4>1245232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_Toc351040614</vt:lpwstr>
      </vt:variant>
      <vt:variant>
        <vt:i4>1245232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_Toc351040612</vt:lpwstr>
      </vt:variant>
      <vt:variant>
        <vt:i4>1245232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_Toc351040611</vt:lpwstr>
      </vt:variant>
      <vt:variant>
        <vt:i4>1245232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_Toc351040610</vt:lpwstr>
      </vt:variant>
      <vt:variant>
        <vt:i4>1179696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_Toc351040609</vt:lpwstr>
      </vt:variant>
      <vt:variant>
        <vt:i4>1179696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_Toc351040608</vt:lpwstr>
      </vt:variant>
      <vt:variant>
        <vt:i4>1179696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_Toc351040605</vt:lpwstr>
      </vt:variant>
      <vt:variant>
        <vt:i4>1179696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_Toc351040604</vt:lpwstr>
      </vt:variant>
      <vt:variant>
        <vt:i4>1179696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_Toc351040603</vt:lpwstr>
      </vt:variant>
      <vt:variant>
        <vt:i4>1179696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_Toc351040602</vt:lpwstr>
      </vt:variant>
      <vt:variant>
        <vt:i4>1179696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_Toc351040601</vt:lpwstr>
      </vt:variant>
      <vt:variant>
        <vt:i4>1179696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_Toc351040600</vt:lpwstr>
      </vt:variant>
      <vt:variant>
        <vt:i4>1769523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_Toc351040599</vt:lpwstr>
      </vt:variant>
      <vt:variant>
        <vt:i4>1769523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_Toc351040598</vt:lpwstr>
      </vt:variant>
      <vt:variant>
        <vt:i4>1769523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_Toc351040597</vt:lpwstr>
      </vt:variant>
      <vt:variant>
        <vt:i4>1769523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_Toc351040596</vt:lpwstr>
      </vt:variant>
      <vt:variant>
        <vt:i4>1769523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_Toc351040595</vt:lpwstr>
      </vt:variant>
      <vt:variant>
        <vt:i4>1769523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_Toc351040594</vt:lpwstr>
      </vt:variant>
      <vt:variant>
        <vt:i4>1769523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_Toc351040593</vt:lpwstr>
      </vt:variant>
      <vt:variant>
        <vt:i4>1769523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_Toc351040592</vt:lpwstr>
      </vt:variant>
      <vt:variant>
        <vt:i4>1966168</vt:i4>
      </vt:variant>
      <vt:variant>
        <vt:i4>-1</vt:i4>
      </vt:variant>
      <vt:variant>
        <vt:i4>1028</vt:i4>
      </vt:variant>
      <vt:variant>
        <vt:i4>4</vt:i4>
      </vt:variant>
      <vt:variant>
        <vt:lpwstr>http://maedalua:84/AppData/Local/Microsoft/Windows/Temporary Internet Files/Content.Outlook/ZAGU0MRJ/Infoblue.doc</vt:lpwstr>
      </vt:variant>
      <vt:variant>
        <vt:lpwstr>ERSw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RMS - Requisito Maestro de Sistema</dc:title>
  <dc:subject>Especificação dos requisitos funcionais</dc:subject>
  <dc:creator>Vinicius  Henrique De Freitas</dc:creator>
  <cp:keywords>99999 - RMS_Sistema_v</cp:keywords>
  <dc:description>Especificação funcional do sistema envolvido na demanda. Para estimativa incluir obrigatoriamente o conteúdo funcional e não funcional.</dc:description>
  <cp:lastModifiedBy>FLAVIA ALVES MONTEIRO</cp:lastModifiedBy>
  <cp:revision>6</cp:revision>
  <cp:lastPrinted>2001-03-15T17:26:00Z</cp:lastPrinted>
  <dcterms:created xsi:type="dcterms:W3CDTF">2019-09-06T17:15:00Z</dcterms:created>
  <dcterms:modified xsi:type="dcterms:W3CDTF">2019-09-06T17:22:00Z</dcterms:modified>
  <cp:category>Especificação Funcional</cp:category>
  <cp:version>2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lution ID">
    <vt:lpwstr>{15727DE6-F92D-4E46-ACB4-0E2C58B31A18}</vt:lpwstr>
  </property>
</Properties>
</file>